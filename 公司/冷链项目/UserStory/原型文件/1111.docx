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95118F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The </w:t>
                    </w:r>
                    <w:r w:rsidR="0086591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Specification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 w:rsidRPr="00317D15">
        <w:fldChar w:fldCharType="begin"/>
      </w:r>
      <w:r w:rsidR="001C5100">
        <w:instrText xml:space="preserve"> TOC \o "1-3" \h \z \t "AxureHeading1,1,AxureHeading2,2,AxureHeading3,3,AxureHeading4,4" </w:instrText>
      </w:r>
      <w:r w:rsidRPr="00317D15"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D35989">
      <w:r>
        <w:br w:type="page"/>
      </w:r>
      <w:r w:rsidR="00BE24BC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9"/>
          <w:footerReference xmlns:r="http://schemas.openxmlformats.org/officeDocument/2006/relationships"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标题1"/>
        <w:keepNext/>
      </w:pPr>
      <w:r>
        <w:t xml:space="preserve">页面</w:t>
      </w:r>
    </w:p>
    <w:p>
      <w:pPr>
        <w:pStyle w:val="Axure标题2"/>
        <w:keepNext/>
      </w:pPr>
      <w:r>
        <w:t xml:space="preserve">页面树</w:t>
      </w:r>
    </w:p>
    <w:p>
      <w:pPr/>
      <w:r>
        <w:t xml:space="preserve">Home</w:t>
      </w:r>
      <w:r>
        <w:br/>
      </w:r>
      <w:r>
        <w:tab/>
      </w:r>
      <w:r>
        <w:t xml:space="preserve">登录</w:t>
      </w:r>
      <w:r>
        <w:br/>
      </w:r>
      <w:r>
        <w:tab/>
      </w:r>
      <w:r>
        <w:t xml:space="preserve">全局动态监控系统</w:t>
      </w:r>
      <w:r>
        <w:br/>
      </w:r>
      <w:r>
        <w:tab/>
      </w:r>
      <w:r>
        <w:tab/>
      </w:r>
      <w:r>
        <w:t xml:space="preserve">车辆基本信息</w:t>
      </w:r>
      <w:r>
        <w:br/>
      </w:r>
      <w:r>
        <w:tab/>
      </w:r>
      <w:r>
        <w:tab/>
      </w:r>
      <w:r>
        <w:tab/>
      </w:r>
      <w:r>
        <w:t xml:space="preserve">车辆信息新增页面</w:t>
      </w:r>
      <w:r>
        <w:br/>
      </w:r>
      <w:r>
        <w:tab/>
      </w:r>
      <w:r>
        <w:tab/>
      </w:r>
      <w:r>
        <w:tab/>
      </w:r>
      <w:r>
        <w:t xml:space="preserve">车辆信息修改页面</w:t>
      </w:r>
      <w:r>
        <w:br/>
      </w:r>
      <w:r>
        <w:tab/>
      </w:r>
      <w:r>
        <w:tab/>
      </w:r>
      <w:r>
        <w:t xml:space="preserve">运营商管理</w:t>
      </w:r>
      <w:r>
        <w:br/>
      </w:r>
      <w:r>
        <w:tab/>
      </w:r>
      <w:r>
        <w:tab/>
      </w:r>
      <w:r>
        <w:tab/>
      </w:r>
      <w:r>
        <w:t xml:space="preserve">运营商新增页</w:t>
      </w:r>
      <w:r>
        <w:br/>
      </w:r>
      <w:r>
        <w:tab/>
      </w:r>
      <w:r>
        <w:tab/>
      </w:r>
      <w:r>
        <w:tab/>
      </w:r>
      <w:r>
        <w:t xml:space="preserve">运营商修改页</w:t>
      </w:r>
      <w:r>
        <w:br/>
      </w:r>
      <w:r>
        <w:tab/>
      </w:r>
      <w:r>
        <w:tab/>
      </w:r>
      <w:r>
        <w:t xml:space="preserve">IC卡基本信息管理</w:t>
      </w:r>
      <w:r>
        <w:br/>
      </w:r>
      <w:r>
        <w:tab/>
      </w:r>
      <w:r>
        <w:tab/>
      </w:r>
      <w:r>
        <w:tab/>
      </w:r>
      <w:r>
        <w:t xml:space="preserve">IC卡新增页</w:t>
      </w:r>
      <w:r>
        <w:br/>
      </w:r>
      <w:r>
        <w:tab/>
      </w:r>
      <w:r>
        <w:tab/>
      </w:r>
      <w:r>
        <w:tab/>
      </w:r>
      <w:r>
        <w:t xml:space="preserve">IC卡修改页</w:t>
      </w:r>
      <w:r>
        <w:br/>
      </w:r>
      <w:r>
        <w:tab/>
      </w:r>
      <w:r>
        <w:tab/>
      </w:r>
      <w:r>
        <w:t xml:space="preserve">设备基本信息管理</w:t>
      </w:r>
      <w:r>
        <w:br/>
      </w:r>
      <w:r>
        <w:tab/>
      </w:r>
      <w:r>
        <w:tab/>
      </w:r>
      <w:r>
        <w:tab/>
      </w:r>
      <w:r>
        <w:t xml:space="preserve">设备信息新增页</w:t>
      </w:r>
      <w:r>
        <w:br/>
      </w:r>
      <w:r>
        <w:tab/>
      </w:r>
      <w:r>
        <w:tab/>
      </w:r>
      <w:r>
        <w:tab/>
      </w:r>
      <w:r>
        <w:t xml:space="preserve">设备信息修改页</w:t>
      </w:r>
      <w:r>
        <w:br/>
      </w:r>
      <w:r>
        <w:tab/>
      </w:r>
      <w:r>
        <w:tab/>
      </w:r>
      <w:r>
        <w:t xml:space="preserve">司机基本信息管理</w:t>
      </w:r>
      <w:r>
        <w:br/>
      </w:r>
      <w:r>
        <w:tab/>
      </w:r>
      <w:r>
        <w:tab/>
      </w:r>
      <w:r>
        <w:tab/>
      </w:r>
      <w:r>
        <w:t xml:space="preserve">司机基本信息新增页</w:t>
      </w:r>
      <w:r>
        <w:br/>
      </w:r>
      <w:r>
        <w:tab/>
      </w:r>
      <w:r>
        <w:tab/>
      </w:r>
      <w:r>
        <w:tab/>
      </w:r>
      <w:r>
        <w:t xml:space="preserve">司机基本信息修改页</w:t>
      </w:r>
      <w:r>
        <w:br/>
      </w:r>
      <w:r>
        <w:tab/>
      </w:r>
      <w:r>
        <w:tab/>
      </w:r>
      <w:r>
        <w:t xml:space="preserve">报警事件管理</w:t>
      </w:r>
      <w:r>
        <w:br/>
      </w:r>
      <w:r>
        <w:tab/>
      </w:r>
      <w:r>
        <w:tab/>
      </w:r>
      <w:r>
        <w:t xml:space="preserve">运单管理</w:t>
      </w:r>
      <w:r>
        <w:br/>
      </w:r>
      <w:r>
        <w:tab/>
      </w:r>
      <w:r>
        <w:tab/>
      </w:r>
      <w:r>
        <w:t xml:space="preserve">路线管理</w:t>
      </w:r>
      <w:r>
        <w:br/>
      </w:r>
      <w:r>
        <w:tab/>
      </w:r>
      <w:r>
        <w:tab/>
      </w:r>
      <w:r>
        <w:tab/>
      </w:r>
      <w:r>
        <w:t xml:space="preserve">新增页</w:t>
      </w:r>
      <w:r>
        <w:br/>
      </w:r>
      <w:r>
        <w:tab/>
      </w:r>
      <w:r>
        <w:tab/>
      </w:r>
      <w:r>
        <w:tab/>
      </w:r>
      <w:r>
        <w:t xml:space="preserve">修改页</w:t>
      </w:r>
      <w:r>
        <w:br/>
      </w:r>
      <w:r>
        <w:tab/>
      </w:r>
      <w:r>
        <w:tab/>
      </w:r>
      <w:r>
        <w:tab/>
      </w:r>
      <w:r>
        <w:t xml:space="preserve">路线定制</w:t>
      </w:r>
      <w:r>
        <w:br/>
      </w:r>
      <w:r>
        <w:tab/>
      </w:r>
      <w:r>
        <w:tab/>
      </w:r>
      <w:r>
        <w:t xml:space="preserve">车辆维护保养信息</w:t>
      </w:r>
      <w:r>
        <w:br/>
      </w:r>
      <w:r>
        <w:tab/>
      </w:r>
      <w:r>
        <w:tab/>
      </w:r>
      <w:r>
        <w:tab/>
      </w:r>
      <w:r>
        <w:t xml:space="preserve">车辆维护保养新增页面</w:t>
      </w:r>
      <w:r>
        <w:br/>
      </w:r>
      <w:r>
        <w:tab/>
      </w:r>
      <w:r>
        <w:tab/>
      </w:r>
      <w:r>
        <w:tab/>
      </w:r>
      <w:r>
        <w:t xml:space="preserve">车辆维护保养修改页面</w:t>
      </w:r>
      <w:r>
        <w:br/>
      </w:r>
      <w:r>
        <w:tab/>
      </w:r>
      <w:r>
        <w:tab/>
      </w:r>
      <w:r>
        <w:t xml:space="preserve">设备回传</w:t>
      </w:r>
      <w:r>
        <w:br/>
      </w:r>
      <w:r>
        <w:tab/>
      </w:r>
      <w:r>
        <w:tab/>
      </w:r>
      <w:r>
        <w:t xml:space="preserve">车辆年审</w:t>
      </w:r>
      <w:r>
        <w:br/>
      </w:r>
      <w:r>
        <w:tab/>
      </w:r>
      <w:r>
        <w:tab/>
      </w:r>
      <w:r>
        <w:tab/>
      </w:r>
      <w:r>
        <w:t xml:space="preserve">车辆年审新增页面</w:t>
      </w:r>
      <w:r>
        <w:br/>
      </w:r>
      <w:r>
        <w:tab/>
      </w:r>
      <w:r>
        <w:tab/>
      </w:r>
      <w:r>
        <w:tab/>
      </w:r>
      <w:r>
        <w:t xml:space="preserve">车辆年审修改页面</w:t>
      </w:r>
      <w:r>
        <w:br/>
      </w:r>
      <w:r>
        <w:tab/>
      </w:r>
      <w:r>
        <w:tab/>
      </w:r>
      <w:r>
        <w:t xml:space="preserve">车辆事故</w:t>
      </w:r>
      <w:r>
        <w:br/>
      </w:r>
      <w:r>
        <w:tab/>
      </w:r>
      <w:r>
        <w:tab/>
      </w:r>
      <w:r>
        <w:tab/>
      </w:r>
      <w:r>
        <w:t xml:space="preserve">车辆事故新增页面</w:t>
      </w:r>
      <w:r>
        <w:br/>
      </w:r>
      <w:r>
        <w:tab/>
      </w:r>
      <w:r>
        <w:tab/>
      </w:r>
      <w:r>
        <w:tab/>
      </w:r>
      <w:r>
        <w:t xml:space="preserve">车辆事故修改页面</w:t>
      </w:r>
      <w:r>
        <w:br/>
      </w:r>
      <w:r>
        <w:tab/>
      </w:r>
      <w:r>
        <w:tab/>
      </w:r>
      <w:r>
        <w:t xml:space="preserve">车辆违法信息</w:t>
      </w:r>
      <w:r>
        <w:br/>
      </w:r>
      <w:r>
        <w:tab/>
      </w:r>
      <w:r>
        <w:tab/>
      </w:r>
      <w:r>
        <w:tab/>
      </w:r>
      <w:r>
        <w:t xml:space="preserve">车辆违法新增页面</w:t>
      </w:r>
      <w:r>
        <w:br/>
      </w:r>
      <w:r>
        <w:tab/>
      </w:r>
      <w:r>
        <w:tab/>
      </w:r>
      <w:r>
        <w:tab/>
      </w:r>
      <w:r>
        <w:t xml:space="preserve">车辆违法修改页面</w:t>
      </w:r>
      <w:r>
        <w:br/>
      </w:r>
      <w:r>
        <w:tab/>
      </w:r>
      <w:r>
        <w:tab/>
      </w:r>
      <w:r>
        <w:t xml:space="preserve">角色管理</w:t>
      </w:r>
      <w:r>
        <w:br/>
      </w:r>
      <w:r>
        <w:tab/>
      </w:r>
      <w:r>
        <w:tab/>
      </w:r>
      <w:r>
        <w:tab/>
      </w:r>
      <w:r>
        <w:t xml:space="preserve">角色管理新增页面</w:t>
      </w:r>
      <w:r>
        <w:br/>
      </w:r>
      <w:r>
        <w:tab/>
      </w:r>
      <w:r>
        <w:tab/>
      </w:r>
      <w:r>
        <w:tab/>
      </w:r>
      <w:r>
        <w:t xml:space="preserve">角色管理修改页面</w:t>
      </w:r>
      <w:r>
        <w:br/>
      </w:r>
      <w:r>
        <w:tab/>
      </w:r>
      <w:r>
        <w:tab/>
      </w:r>
      <w:r>
        <w:t xml:space="preserve">用户管理</w:t>
      </w:r>
      <w:r>
        <w:br/>
      </w:r>
      <w:r>
        <w:tab/>
      </w:r>
      <w:r>
        <w:tab/>
      </w:r>
      <w:r>
        <w:tab/>
      </w:r>
      <w:r>
        <w:t xml:space="preserve">用户信息新增页面</w:t>
      </w:r>
      <w:r>
        <w:br/>
      </w:r>
      <w:r>
        <w:tab/>
      </w:r>
      <w:r>
        <w:tab/>
      </w:r>
      <w:r>
        <w:tab/>
      </w:r>
      <w:r>
        <w:t xml:space="preserve">用户信息修改页面</w:t>
      </w:r>
      <w:r>
        <w:br/>
      </w:r>
      <w:r>
        <w:tab/>
      </w:r>
      <w:r>
        <w:tab/>
      </w:r>
      <w:r>
        <w:t xml:space="preserve">字典管理</w:t>
      </w:r>
      <w:r>
        <w:br/>
      </w:r>
      <w:r>
        <w:tab/>
      </w:r>
      <w:r>
        <w:tab/>
      </w:r>
      <w:r>
        <w:tab/>
      </w:r>
      <w:r>
        <w:t xml:space="preserve">字典新增管理</w:t>
      </w:r>
      <w:r>
        <w:br/>
      </w:r>
      <w:r>
        <w:tab/>
      </w:r>
      <w:r>
        <w:tab/>
      </w:r>
      <w:r>
        <w:tab/>
      </w:r>
      <w:r>
        <w:t xml:space="preserve">字典修改页面</w:t>
      </w:r>
      <w:r>
        <w:br/>
      </w:r>
      <w:r>
        <w:tab/>
      </w:r>
      <w:r>
        <w:tab/>
      </w:r>
      <w:r>
        <w:t xml:space="preserve">车辆GPS信息记录</w:t>
      </w:r>
      <w:r>
        <w:br/>
      </w:r>
      <w:r>
        <w:tab/>
      </w:r>
      <w:r>
        <w:tab/>
      </w:r>
      <w:r>
        <w:tab/>
      </w:r>
      <w:r>
        <w:t xml:space="preserve">车辆GPS信息记录</w:t>
      </w:r>
      <w:r>
        <w:br/>
      </w:r>
      <w:r>
        <w:tab/>
      </w:r>
      <w:r>
        <w:tab/>
      </w:r>
      <w:r>
        <w:t xml:space="preserve">车辆保险信息管理</w:t>
      </w:r>
      <w:r>
        <w:br/>
      </w:r>
      <w:r>
        <w:tab/>
      </w:r>
      <w:r>
        <w:tab/>
      </w:r>
      <w:r>
        <w:tab/>
      </w:r>
      <w:r>
        <w:t xml:space="preserve">车辆保险新增页面</w:t>
      </w:r>
      <w:r>
        <w:br/>
      </w:r>
      <w:r>
        <w:tab/>
      </w:r>
      <w:r>
        <w:tab/>
      </w:r>
      <w:r>
        <w:tab/>
      </w:r>
      <w:r>
        <w:t xml:space="preserve">车辆保险修改页面</w:t>
      </w:r>
      <w:r>
        <w:br/>
      </w:r>
      <w:r>
        <w:tab/>
      </w:r>
      <w:r>
        <w:tab/>
      </w:r>
      <w:r>
        <w:t xml:space="preserve">订单管理</w:t>
      </w:r>
      <w:r>
        <w:br/>
      </w:r>
      <w:r>
        <w:tab/>
      </w:r>
      <w:r>
        <w:tab/>
      </w:r>
      <w:r>
        <w:tab/>
      </w:r>
      <w:r>
        <w:t xml:space="preserve">车辆调度</w:t>
      </w:r>
      <w:r>
        <w:br/>
      </w:r>
      <w:r>
        <w:tab/>
      </w:r>
      <w:r>
        <w:tab/>
      </w:r>
      <w:r>
        <w:tab/>
      </w:r>
      <w:r>
        <w:t xml:space="preserve">路线绑定</w:t>
      </w:r>
      <w:r>
        <w:br/>
      </w:r>
      <w:r>
        <w:tab/>
      </w:r>
      <w:r>
        <w:tab/>
      </w:r>
      <w:r>
        <w:tab/>
      </w:r>
      <w:r>
        <w:t xml:space="preserve">订单分配</w:t>
      </w:r>
      <w:r>
        <w:br/>
      </w:r>
      <w:r>
        <w:tab/>
      </w:r>
      <w:r>
        <w:tab/>
      </w:r>
      <w:r>
        <w:tab/>
      </w:r>
      <w:r>
        <w:t xml:space="preserve">费用结算</w:t>
      </w:r>
      <w:r>
        <w:br/>
      </w:r>
      <w:r>
        <w:tab/>
      </w:r>
      <w:r>
        <w:tab/>
      </w:r>
      <w:r>
        <w:t xml:space="preserve">拆单页</w:t>
      </w:r>
      <w:r>
        <w:br/>
      </w:r>
      <w:r>
        <w:tab/>
      </w:r>
      <w:r>
        <w:tab/>
      </w:r>
      <w:r>
        <w:t xml:space="preserve">轨迹管理</w:t>
      </w:r>
      <w:r>
        <w:br/>
      </w:r>
      <w:r>
        <w:tab/>
      </w:r>
      <w:r>
        <w:tab/>
      </w:r>
      <w:r>
        <w:t xml:space="preserve">实时监控</w:t>
      </w:r>
      <w:r>
        <w:br/>
      </w:r>
      <w:r>
        <w:tab/>
      </w:r>
      <w:r>
        <w:tab/>
      </w:r>
      <w:r>
        <w:tab/>
      </w:r>
      <w:r>
        <w:t xml:space="preserve">视频监控</w:t>
      </w:r>
      <w:r>
        <w:br/>
      </w:r>
      <w:r>
        <w:tab/>
      </w:r>
      <w:r>
        <w:tab/>
      </w:r>
      <w:r>
        <w:tab/>
      </w:r>
      <w:r>
        <w:t xml:space="preserve">详细信息</w:t>
      </w:r>
      <w:r>
        <w:br/>
      </w:r>
      <w:r>
        <w:tab/>
      </w:r>
      <w:r>
        <w:tab/>
      </w:r>
      <w:r>
        <w:tab/>
      </w:r>
      <w:r>
        <w:t xml:space="preserve">拍照</w:t>
      </w:r>
      <w:r>
        <w:br/>
      </w:r>
      <w:r>
        <w:tab/>
      </w:r>
      <w:r>
        <w:tab/>
      </w:r>
      <w:r>
        <w:tab/>
      </w:r>
      <w:r>
        <w:tab/>
      </w:r>
      <w:r>
        <w:t xml:space="preserve">违规标记</w:t>
      </w:r>
      <w:r>
        <w:br/>
      </w:r>
      <w:r>
        <w:tab/>
      </w:r>
      <w:r>
        <w:tab/>
      </w:r>
      <w:r>
        <w:t xml:space="preserve">货主消息信息</w:t>
      </w:r>
      <w:r>
        <w:br/>
      </w:r>
      <w:r>
        <w:tab/>
      </w:r>
      <w:r>
        <w:tab/>
      </w:r>
      <w:r>
        <w:tab/>
      </w:r>
      <w:r>
        <w:t xml:space="preserve">新增</w:t>
      </w:r>
      <w:r>
        <w:br/>
      </w:r>
      <w:r>
        <w:tab/>
      </w:r>
      <w:r>
        <w:tab/>
      </w:r>
      <w:r>
        <w:t xml:space="preserve">运营商消息信息</w:t>
      </w:r>
      <w:r>
        <w:br/>
      </w:r>
      <w:r>
        <w:tab/>
      </w:r>
      <w:r>
        <w:tab/>
      </w:r>
      <w:r>
        <w:tab/>
      </w:r>
      <w:r>
        <w:t xml:space="preserve">新增</w:t>
      </w:r>
      <w:r>
        <w:br/>
      </w:r>
      <w:r>
        <w:tab/>
      </w:r>
      <w:r>
        <w:tab/>
      </w:r>
      <w:r>
        <w:t xml:space="preserve">对讲机消息管理</w:t>
      </w:r>
      <w:r>
        <w:br/>
      </w:r>
      <w:r>
        <w:tab/>
      </w:r>
      <w:r>
        <w:tab/>
      </w:r>
      <w:r>
        <w:tab/>
      </w:r>
      <w:r>
        <w:t xml:space="preserve">对讲机消息</w:t>
      </w:r>
      <w:r>
        <w:br/>
      </w:r>
      <w:r>
        <w:tab/>
      </w:r>
      <w:r>
        <w:tab/>
      </w:r>
      <w:r>
        <w:t xml:space="preserve">车辆评价</w:t>
      </w:r>
      <w:r>
        <w:br/>
      </w:r>
      <w:r>
        <w:tab/>
      </w:r>
      <w:r>
        <w:tab/>
      </w:r>
      <w:r>
        <w:tab/>
      </w:r>
      <w:r>
        <w:t xml:space="preserve">车辆评价新增页面</w:t>
      </w:r>
      <w:r>
        <w:br/>
      </w:r>
      <w:r>
        <w:tab/>
      </w:r>
      <w:r>
        <w:tab/>
      </w:r>
      <w:r>
        <w:tab/>
      </w:r>
      <w:r>
        <w:t xml:space="preserve">车辆评级修改页面</w:t>
      </w:r>
      <w:r>
        <w:br/>
      </w:r>
      <w:r>
        <w:tab/>
      </w:r>
      <w:r>
        <w:tab/>
      </w:r>
      <w:r>
        <w:t xml:space="preserve">运单评价信息</w:t>
      </w:r>
      <w:r>
        <w:br/>
      </w:r>
      <w:r>
        <w:tab/>
      </w:r>
      <w:r>
        <w:tab/>
      </w:r>
      <w:r>
        <w:tab/>
      </w:r>
      <w:r>
        <w:t xml:space="preserve">运单信息评价新增页面</w:t>
      </w:r>
      <w:r>
        <w:br/>
      </w:r>
      <w:r>
        <w:tab/>
      </w:r>
      <w:r>
        <w:tab/>
      </w:r>
      <w:r>
        <w:tab/>
      </w:r>
      <w:r>
        <w:t xml:space="preserve">运单信息评价修改页面</w:t>
      </w:r>
      <w:r>
        <w:br/>
      </w:r>
      <w:r>
        <w:tab/>
      </w:r>
      <w:r>
        <w:tab/>
      </w:r>
      <w:r>
        <w:t xml:space="preserve">车辆上线情况统计</w:t>
      </w:r>
      <w:r>
        <w:br/>
      </w:r>
      <w:r>
        <w:tab/>
      </w:r>
      <w:r>
        <w:tab/>
      </w:r>
      <w:r>
        <w:t xml:space="preserve">里程统计</w:t>
      </w:r>
      <w:r>
        <w:br/>
      </w:r>
      <w:r>
        <w:tab/>
      </w:r>
      <w:r>
        <w:tab/>
      </w:r>
      <w:r>
        <w:t xml:space="preserve">报警明细</w:t>
      </w:r>
      <w:r>
        <w:br/>
      </w:r>
      <w:r>
        <w:tab/>
      </w:r>
      <w:r>
        <w:tab/>
      </w:r>
      <w:r>
        <w:t xml:space="preserve">车辆报警信息</w:t>
      </w:r>
      <w:r>
        <w:br/>
      </w:r>
      <w:r>
        <w:tab/>
      </w:r>
      <w:r>
        <w:tab/>
      </w:r>
      <w:r>
        <w:t xml:space="preserve">智能设备报警统计</w:t>
      </w:r>
      <w:r>
        <w:br/>
      </w:r>
      <w:r>
        <w:tab/>
      </w:r>
      <w:r>
        <w:t xml:space="preserve">调试设备消息管理</w:t>
      </w:r>
    </w:p>
    <w:p>
      <w:pPr>
        <w:pStyle w:val="Axure标题2"/>
        <w:keepNext/>
      </w:pPr>
      <w:r>
        <w:br w:type="page"/>
      </w:r>
      <w:r>
        <w:t xml:space="preserve">Home</w:t>
      </w:r>
    </w:p>
    <w:p>
      <w:pPr>
        <w:pStyle w:val="Axure标题2"/>
        <w:keepNext/>
      </w:pPr>
      <w:r>
        <w:br w:type="page"/>
      </w:r>
      <w:r>
        <w:t xml:space="preserve">登录</w:t>
      </w:r>
    </w:p>
    <w:p>
      <w:pPr/>
      <w:r>
        <w:t xml:space="preserve">2）逻辑条件</w:t>
      </w:r>
    </w:p>
    <w:p>
      <w:pPr/>
      <w:r>
        <w:t xml:space="preserve">    a）进入界面时，默认情况下，只显示有账号输入框、密码输入框、保持登录状态选择框以及登录按钮。账号输入框与密码输入框均有浅色提示文字。</w:t>
      </w:r>
    </w:p>
    <w:p>
      <w:pPr/>
      <w:r>
        <w:t xml:space="preserve">    b）输入框被点击时</w:t>
      </w:r>
    </w:p>
    <w:p>
      <w:pPr/>
      <w:r>
        <w:t xml:space="preserve">        **账号输入框：文本框的形式，默认为空，账号输入框内提示文本消失，可输入账号，文本框内文字为明文显示。若“账号不存在”提示显示，则取消其显示</w:t>
      </w:r>
    </w:p>
    <w:p>
      <w:pPr/>
      <w:r>
        <w:t xml:space="preserve">        **密码输入框：文本框的形式，默认为空，密码输入框内提示文本消失，可输入密码，文本框内文字为密文显示。</w:t>
      </w:r>
      <w:r>
        <w:t xml:space="preserve">若“</w:t>
      </w:r>
      <w:r>
        <w:t xml:space="preserve">密码错误！！</w:t>
      </w:r>
      <w:r>
        <w:t xml:space="preserve">”提示显示，则取消其显示</w:t>
      </w:r>
    </w:p>
    <w:p>
      <w:pPr/>
      <w:r>
        <w:t xml:space="preserve">    c）保持登录状态选择框，默认不选中</w:t>
      </w:r>
    </w:p>
    <w:p>
      <w:pPr/>
      <w:r>
        <w:t xml:space="preserve">        **当保持登录按钮被选中时</w:t>
      </w:r>
    </w:p>
    <w:p>
      <w:pPr/>
      <w:r>
        <w:t xml:space="preserve">            **若登录成功，则保存登录状态</w:t>
      </w:r>
    </w:p>
    <w:p>
      <w:pPr/>
      <w:r>
        <w:t xml:space="preserve">            **若登录失败，则不改变登录状态</w:t>
      </w:r>
    </w:p>
    <w:p>
      <w:pPr/>
      <w:r>
        <w:t xml:space="preserve">        **当保持登录按钮取消选中时，若登录成功则清除保存状态。</w:t>
      </w:r>
    </w:p>
    <w:p>
      <w:pPr/>
      <w:r>
        <w:t xml:space="preserve">    d）登录按钮被点击时</w:t>
      </w:r>
    </w:p>
    <w:p>
      <w:pPr/>
      <w:r>
        <w:t xml:space="preserve">        **当账号输入框中账号不存在时，账号输入框右侧出现红色文本提示：“该账号不存在”</w:t>
      </w:r>
    </w:p>
    <w:p>
      <w:pPr/>
      <w:r>
        <w:t xml:space="preserve">        **当密码输入框中密码错误时，密码输入框右侧出现红色文本提示：“密码错误！”</w:t>
      </w:r>
    </w:p>
    <w:p>
      <w:pPr/>
      <w:r>
        <w:t xml:space="preserve">        **当账号密码输入均正确时，弹出成功登录提示框，成功登录。</w:t>
      </w:r>
    </w:p>
    <w:p>
      <w:pPr/>
      <w:r>
        <w:t xml:space="preserve">页面载入时:</w:t>
        <w:br/>
        <w:t xml:space="preserve">  用例 1:</w:t>
        <w:br/>
        <w:t xml:space="preserve">    隐藏 文本框_账号_输入,</w:t>
        <w:br/>
        <w:t xml:space="preserve">文本框_密码_输入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371975" cy="25717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文本框_账号_显示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获得焦点时:</w:t>
              <w:br/>
              <w:t xml:space="preserve">  点击后提示文本小时:</w:t>
              <w:br/>
              <w:t xml:space="preserve">    切换 文本框_账号_输入,</w:t>
              <w:br/>
              <w:t xml:space="preserve">文本框_账号_显示</w:t>
              <w:br/>
              <w:t xml:space="preserve">    设置焦点在 文本框_账号_输入 上</w:t>
              <w:br/>
              <w:t xml:space="preserve">失去焦点时:</w:t>
              <w:br/>
              <w:t xml:space="preserve">  用例 1</w:t>
              <w:br/>
              <w:t xml:space="preserve"> (If 部件文字 当前部件 = ""):</w:t>
              <w:br/>
              <w:t xml:space="preserve">    设置 部件文字 当前部件 = "请输入账号"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文本框_账号_输入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获得焦点时:</w:t>
              <w:br/>
              <w:t xml:space="preserve">  账号输入框获得焦点时:</w:t>
              <w:br/>
              <w:t xml:space="preserve">    显示/隐藏部件</w:t>
              <w:br/>
              <w:t xml:space="preserve">失去焦点时:</w:t>
              <w:br/>
              <w:t xml:space="preserve">  账号输入文本框失去焦点</w:t>
              <w:br/>
              <w:t xml:space="preserve"> (If 部件文字 当前部件 = ""):</w:t>
              <w:br/>
              <w:t xml:space="preserve">    切换 文本框_账号_输入,</w:t>
              <w:br/>
              <w:t xml:space="preserve">文本框_账号_显示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文本框_密码_显示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获得焦点时:</w:t>
              <w:br/>
              <w:t xml:space="preserve">  密码显示文本框获得焦点:</w:t>
              <w:br/>
              <w:t xml:space="preserve">    切换 文本框_密码_显示,</w:t>
              <w:br/>
              <w:t xml:space="preserve">文本框_密码_输入</w:t>
              <w:br/>
              <w:t xml:space="preserve">    设置焦点在 文本框_密码_输入 上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文本框_密码_输入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获得焦点时:</w:t>
              <w:br/>
              <w:t xml:space="preserve">  密码输入框获得焦点时:</w:t>
              <w:br/>
              <w:t xml:space="preserve">    显示/隐藏部件</w:t>
              <w:br/>
              <w:t xml:space="preserve">失去焦点时:</w:t>
              <w:br/>
              <w:t xml:space="preserve">  密码输入文本框失去焦点</w:t>
              <w:br/>
              <w:t xml:space="preserve"> (If 部件文字 当前部件 = ""):</w:t>
              <w:br/>
              <w:t xml:space="preserve">    切换 文本框_密码_显示,</w:t>
              <w:br/>
              <w:t xml:space="preserve">文本框_密码_输入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按钮_登录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判断账号是否存在</w:t>
              <w:br/>
              <w:t xml:space="preserve"> (If 部件文字 文本框_账号_输入 ≠ "admin"):</w:t>
              <w:br/>
              <w:t xml:space="preserve">    该账号不存在</w:t>
              <w:br/>
              <w:t xml:space="preserve">  判断密码是否正确</w:t>
              <w:br/>
              <w:t xml:space="preserve"> (Else If 部件文字 文本框_密码_输入 ≠ "admin"):</w:t>
              <w:br/>
              <w:t xml:space="preserve">    密码错误</w:t>
              <w:br/>
              <w:t xml:space="preserve">  用例 1</w:t>
              <w:br/>
              <w:t xml:space="preserve"> (Else If 部件文字 文本框_账号_输入 = "admin" 和 部件文字 文本框_密码_输入 = "admin"):</w:t>
              <w:br/>
              <w:t xml:space="preserve">    登录成功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全局动态监控系统</w:t>
      </w:r>
    </w:p>
    <w:p>
      <w:pPr>
        <w:pStyle w:val="Axure标题2"/>
        <w:keepNext/>
      </w:pPr>
      <w:r>
        <w:br w:type="page"/>
      </w:r>
      <w:r>
        <w:t xml:space="preserve">车辆基本信息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不明 = 变量 quYu, 且</w:t>
        <w:br/>
        <w:t xml:space="preserve"> 部件文字 不明 = 变量 yys_name, 且</w:t>
        <w:br/>
        <w:t xml:space="preserve"> 部件文字 不明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不明 = 变量 yy_leixing, 且</w:t>
        <w:br/>
        <w:t xml:space="preserve"> 部件文字 不明 = 变量 car_InterNet_leixing, 且</w:t>
        <w:br/>
        <w:t xml:space="preserve"> 部件文字 不明 = 变量 car_jingYingLuXian, 且</w:t>
        <w:br/>
        <w:t xml:space="preserve"> 部件文字 不明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00037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车牌号框 ≠ ""):</w:t>
              <w:br/>
              <w:t xml:space="preserve">    设置 部件文字 车牌号格1 = 部件文字 车牌号框</w:t>
              <w:br/>
              <w:t xml:space="preserve">  车牌为空</w:t>
              <w:br/>
              <w:t xml:space="preserve"> (Else If 部件文字 车牌号框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车牌颜色框 ≠ "全部"):</w:t>
              <w:br/>
              <w:t xml:space="preserve">    设置 部件文字 车牌颜色格1 = 选中项值 车牌颜色框</w:t>
              <w:br/>
              <w:t xml:space="preserve">  车牌颜色默认</w:t>
              <w:br/>
              <w:t xml:space="preserve"> (Else If 选中项值 车牌颜色框 = "全部"):</w:t>
              <w:br/>
              <w:t xml:space="preserve">    设置 部件文字 车牌颜色格1 = "黄色"</w:t>
              <w:br/>
              <w:t xml:space="preserve">  IC卡号判断</w:t>
              <w:br/>
              <w:t xml:space="preserve"> (If 部件文字 IC卡号框 ≠ ""):</w:t>
              <w:br/>
              <w:t xml:space="preserve">    设置 部件文字 IC卡号格1 = 部件文字 IC卡号框</w:t>
              <w:br/>
              <w:t xml:space="preserve">  IC卡号为空</w:t>
              <w:br/>
              <w:t xml:space="preserve"> (Else If 部件文字 IC卡号框 = ""):</w:t>
              <w:br/>
              <w:t xml:space="preserve">    设置 部件文字 IC卡号格1 = "100110"</w:t>
              <w:br/>
              <w:t xml:space="preserve">  经营路线判断</w:t>
              <w:br/>
              <w:t xml:space="preserve"> (If 选中项值 经营路线框 ≠ "全部"):</w:t>
              <w:br/>
              <w:t xml:space="preserve">    设置 部件文字 经营路线格1 = 选中项值 经营路线框</w:t>
              <w:br/>
              <w:t xml:space="preserve">  经营路线默认</w:t>
              <w:br/>
              <w:t xml:space="preserve"> (Else If 选中项值 经营路线框 = "全部"):</w:t>
              <w:br/>
              <w:t xml:space="preserve">    设置 部件文字 经营路线格1 = "芝罘区-莱山区"</w:t>
              <w:br/>
              <w:t xml:space="preserve">  运营商判断</w:t>
              <w:br/>
              <w:t xml:space="preserve"> (If 选中项值 运营商框 ≠ "请选择"):</w:t>
              <w:br/>
              <w:t xml:space="preserve">    设置 部件文字 运行商格1 = 选中项值 运营商框</w:t>
              <w:br/>
              <w:t xml:space="preserve">  运营商默认</w:t>
              <w:br/>
              <w:t xml:space="preserve"> (Else If 选中项值 运营商框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车辆状态框 ≠ "请选择"):</w:t>
              <w:br/>
              <w:t xml:space="preserve">    设置 部件文字 车辆状态格1 = 选中项值 车辆状态框</w:t>
              <w:br/>
              <w:t xml:space="preserve">  车辆状态默认</w:t>
              <w:br/>
              <w:t xml:space="preserve"> (Else If 选中项值 车辆状态框 = "请选择"):</w:t>
              <w:br/>
              <w:t xml:space="preserve">    设置 部件文字 车辆状态格1 = "运营中"</w:t>
              <w:br/>
              <w:t xml:space="preserve">  运营类型判断</w:t>
              <w:br/>
              <w:t xml:space="preserve"> (If 选中项值 营运类型框 ≠ "全部"):</w:t>
              <w:br/>
              <w:t xml:space="preserve">    设置 部件文字 运营类型格1 = 选中项值 营运类型框</w:t>
              <w:br/>
              <w:t xml:space="preserve">  运营类型默认</w:t>
              <w:br/>
              <w:t xml:space="preserve"> (Else If 选中项值 营运类型框 = "全部"):</w:t>
              <w:br/>
              <w:t xml:space="preserve">    设置 部件文字 运营类型格1 = "普通客运"</w:t>
              <w:br/>
              <w:t xml:space="preserve">  终端判断</w:t>
              <w:br/>
              <w:t xml:space="preserve"> (If 选中项值 终端分类框 ≠ "全部"):</w:t>
              <w:br/>
              <w:t xml:space="preserve">    设置 部件文字 网络类型格1 = 选中项值 终端分类框</w:t>
              <w:br/>
              <w:t xml:space="preserve">  终端分类默认</w:t>
              <w:br/>
              <w:t xml:space="preserve"> (Else If 选中项值 终端分类框 = "全部"):</w:t>
              <w:br/>
              <w:t xml:space="preserve">    设置 部件文字 网络类型格1 = "4G"</w:t>
              <w:br/>
              <w:t xml:space="preserve">  车辆类型</w:t>
              <w:br/>
              <w:t xml:space="preserve"> (If 选中项值 车辆类型框 ≠ "全部"):</w:t>
              <w:br/>
              <w:t xml:space="preserve">    设置 部件文字 车辆类型格1 = 选中项值 车辆类型框</w:t>
              <w:br/>
              <w:t xml:space="preserve">  车辆类型默认</w:t>
              <w:br/>
              <w:t xml:space="preserve"> (Else If 选中项值 车辆类型框 = "全部"):</w:t>
              <w:br/>
              <w:t xml:space="preserve">    设置 部件文字 车辆类型格1 = "货车"</w:t>
              <w:br/>
              <w:t xml:space="preserve">  所属区域框</w:t>
              <w:br/>
              <w:t xml:space="preserve"> (If 选中项值 所属区域框 ≠ "全部"):</w:t>
              <w:br/>
              <w:t xml:space="preserve">    设置 部件文字 所属区域格1 = 选中项值 所属区域框</w:t>
              <w:br/>
              <w:t xml:space="preserve">  所属区域默认</w:t>
              <w:br/>
              <w:t xml:space="preserve"> (Else If 选中项值 所属区域框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车牌号框 = "" 和 部件文字 IC卡号框 = "" 和 选中项值 车牌颜色框 = "全部" 和 选中项值 经营路线框 = "全部" 和 选中项值 运营商框 = "请选择" 和 选中项值 车辆状态框 = "请选择" 和 选中项值 营运类型框 = "全部" 和 选中项值 终端分类框 = "全部" 和 选中项值 车辆类型框 = "全部" 和 选中项值 所属区域框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车牌颜色格1 = "黄色"</w:t>
              <w:br/>
              <w:t xml:space="preserve">    设置 部件文字 车辆类型格1 = "货车"</w:t>
              <w:br/>
              <w:t xml:space="preserve">    设置 部件文字 IC卡号格1 = "7758666"</w:t>
              <w:br/>
              <w:t xml:space="preserve">    设置 部件文字 运营类型格1 = "普通客运"</w:t>
              <w:br/>
              <w:t xml:space="preserve">    设置 部件文字 网络类型格1 = "4G"</w:t>
              <w:br/>
              <w:t xml:space="preserve">    设置 部件文字 经营路线格1 = "芝罘区-莱山区"</w:t>
              <w:br/>
              <w:t xml:space="preserve">    设置 部件文字 车辆状态格1 = "运营中"</w:t>
              <w:br/>
              <w:t xml:space="preserve">    设置 部件文字 所属区域格2 = "高新区"</w:t>
              <w:br/>
              <w:t xml:space="preserve">    设置 部件文字 运行商格2 = "运营商test3"</w:t>
              <w:br/>
              <w:t xml:space="preserve">    设置 部件文字 车牌号格2 = "鲁Y934123"</w:t>
              <w:br/>
              <w:t xml:space="preserve">    设置 部件文字 车牌颜色格2 = "蓝色"</w:t>
              <w:br/>
              <w:t xml:space="preserve">    设置 部件文字 车辆类型格2 = "罐车"</w:t>
              <w:br/>
              <w:t xml:space="preserve">    设置 部件文字 IC卡号格2 = "5667895"</w:t>
              <w:br/>
              <w:t xml:space="preserve">    设置 部件文字 运营类型格2 = "危险货物运输"</w:t>
              <w:br/>
              <w:t xml:space="preserve">    设置 部件文字 网络类型格2 = "DSM+ADAS"</w:t>
              <w:br/>
              <w:t xml:space="preserve">    设置 部件文字 经营路线格2 = "芝罘区-高新区"</w:t>
              <w:br/>
              <w:t xml:space="preserve">    设置 部件文字 车辆状态格2 = "停运"</w:t>
              <w:br/>
              <w:t xml:space="preserve">    设置 部件文字 所属区域格3 = "莱山区"</w:t>
              <w:br/>
              <w:t xml:space="preserve">    设置 部件文字 运行商格3 = "运营商test4"</w:t>
              <w:br/>
              <w:t xml:space="preserve">    设置 部件文字 车牌号格3 = "鲁A369369"</w:t>
              <w:br/>
              <w:t xml:space="preserve">    设置 部件文字 车牌颜色格3 = "黄色"</w:t>
              <w:br/>
              <w:t xml:space="preserve">    设置 部件文字 车辆类型格3 = "客车"</w:t>
              <w:br/>
              <w:t xml:space="preserve">    设置 部件文字 IC卡号格3 = "54456564123"</w:t>
              <w:br/>
              <w:t xml:space="preserve">    设置 部件文字 运营类型格3 = "班线客运"</w:t>
              <w:br/>
              <w:t xml:space="preserve">    设置 部件文字 网络类型格3 = "2G"</w:t>
              <w:br/>
              <w:t xml:space="preserve">    设置 部件文字 经营路线格3 = "芝罘区-莱山区"</w:t>
              <w:br/>
              <w:t xml:space="preserve">    设置 部件文字 车辆状态格3 = "已入网"</w:t>
              <w:br/>
              <w:t xml:space="preserve">    设置 部件文字 所属区域格4 = "莱山区"</w:t>
              <w:br/>
              <w:t xml:space="preserve">    设置 部件文字 运行商格4 = "运营商test2"</w:t>
              <w:br/>
              <w:t xml:space="preserve">    设置 部件文字 车牌号格4 = "鲁C45820"</w:t>
              <w:br/>
              <w:t xml:space="preserve">    设置 部件文字 车牌颜色格4 = "蓝色"</w:t>
              <w:br/>
              <w:t xml:space="preserve">    设置 部件文字 车辆类型格4 = "牵引车"</w:t>
              <w:br/>
              <w:t xml:space="preserve">    设置 部件文字 IC卡号格4 = "23657247"</w:t>
              <w:br/>
              <w:t xml:space="preserve">    设置 部件文字 运营类型格4 = "旅游客运"</w:t>
              <w:br/>
              <w:t xml:space="preserve">    设置 部件文字 网络类型格4 = "4G"</w:t>
              <w:br/>
              <w:t xml:space="preserve">    设置 部件文字 经营路线格4 = "北京-芝罘"</w:t>
              <w:br/>
              <w:t xml:space="preserve">    设置 部件文字 车辆状态格4 = "运营中"</w:t>
              <w:br/>
              <w:t xml:space="preserve">    显示 编辑1,</w:t>
              <w:br/>
              <w:t xml:space="preserve">删除1</w:t>
              <w:br/>
              <w:t xml:space="preserve">  用例 2</w:t>
              <w:br/>
              <w:t xml:space="preserve"> (Else If 部件文字 车牌号格1 ≠ ""):</w:t>
              <w:br/>
              <w:t xml:space="preserve">    显示 编辑1,</w:t>
              <w:br/>
              <w:t xml:space="preserve">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车牌号框 = "", 且</w:t>
              <w:br/>
              <w:t xml:space="preserve"> 部件文字 司机姓名框 = "", 且</w:t>
              <w:br/>
              <w:t xml:space="preserve"> 部件文字 IC卡号框 = ""</w:t>
              <w:br/>
              <w:t xml:space="preserve">    显示/隐藏部件</w:t>
              <w:br/>
              <w:t xml:space="preserve">    设置 选中项值 车牌颜色框 = "全部", 且</w:t>
              <w:br/>
              <w:t xml:space="preserve"> 选中项值 经营路线框 = "全部", 且</w:t>
              <w:br/>
              <w:t xml:space="preserve"> 选中项值 运营商框 = "请选择", 且</w:t>
              <w:br/>
              <w:t xml:space="preserve"> 选中项值 车辆状态框 = "请选择", 且</w:t>
              <w:br/>
              <w:t xml:space="preserve"> 选中项值 状态框 = "全部", 且</w:t>
              <w:br/>
              <w:t xml:space="preserve"> 选中项值 营运类型框 = "全部", 且</w:t>
              <w:br/>
              <w:t xml:space="preserve"> 选中项值 终端分类框 = "全部", 且</w:t>
              <w:br/>
              <w:t xml:space="preserve"> 选中项值 车辆类型框 = "全部", 且</w:t>
              <w:br/>
              <w:t xml:space="preserve"> 选中项值 所属区域框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否,</w:t>
              <w:br/>
              <w:t xml:space="preserve">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(表格单元) = "", 且</w:t>
              <w:br/>
              <w:t xml:space="preserve"> 部件文字 所属区域格1 = "", 且</w:t>
              <w:br/>
              <w:t xml:space="preserve"> 部件文字 运行商格1 = "", 且</w:t>
              <w:br/>
              <w:t xml:space="preserve"> 部件文字 车牌号格1 = "", 且</w:t>
              <w:br/>
              <w:t xml:space="preserve"> 部件文字 车牌颜色格1 = "", 且</w:t>
              <w:br/>
              <w:t xml:space="preserve"> 部件文字 车辆类型格1 = "", 且</w:t>
              <w:br/>
              <w:t xml:space="preserve"> 部件文字 IC卡号格1 = "", 且</w:t>
              <w:br/>
              <w:t xml:space="preserve"> 部件文字 运营类型格1 = "", 且</w:t>
              <w:br/>
              <w:t xml:space="preserve"> 部件文字 网络类型格1 = "", 且</w:t>
              <w:br/>
              <w:t xml:space="preserve"> 部件文字 经营路线格1 = "", 且</w:t>
              <w:br/>
              <w:t xml:space="preserve"> 部件文字 车辆状态格1 = ""</w:t>
              <w:br/>
              <w:t xml:space="preserve">    隐藏 是否删除,</w:t>
              <w:br/>
              <w:t xml:space="preserve">否,</w:t>
              <w:br/>
              <w:t xml:space="preserve">是,</w:t>
              <w:br/>
              <w:t xml:space="preserve">编辑1,</w:t>
              <w:br/>
              <w:t xml:space="preserve">删除1,</w:t>
              <w:br/>
              <w:t xml:space="preserve">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请审核,</w:t>
              <w:br/>
              <w:t xml:space="preserve">通过,</w:t>
              <w:br/>
              <w:t xml:space="preserve">驳回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通过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请审核,</w:t>
              <w:br/>
              <w:t xml:space="preserve">通过,</w:t>
              <w:br/>
              <w:t xml:space="preserve">驳回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驳回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请审核,</w:t>
              <w:br/>
              <w:t xml:space="preserve">通过,</w:t>
              <w:br/>
              <w:t xml:space="preserve">驳回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车辆信息新增页面</w:t>
      </w:r>
    </w:p>
    <w:p>
      <w:pPr/>
      <w:r>
        <w:t xml:space="preserve">页面载入时:</w:t>
        <w:br/>
        <w:t xml:space="preserve">  用例 1: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514725" cy="42291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车辆信息修改页面</w:t>
      </w:r>
    </w:p>
    <w:p>
      <w:pPr/>
      <w:r>
        <w:t xml:space="preserve">页面载入时:</w:t>
        <w:br/>
        <w:t xml:space="preserve">  用例 1:</w:t>
        <w:br/>
        <w:t xml:space="preserve">    设置 部件文字 不明 = 变量 car_chePai_card, 且</w:t>
        <w:br/>
        <w:t xml:space="preserve"> 部件文字 不明 = 变量 car_ICcard</w:t>
        <w:br/>
        <w:t xml:space="preserve">    设置 选中项值 不明 = 变量 yys_name, 且</w:t>
        <w:br/>
        <w:t xml:space="preserve"> 选中项值 不明 = 变量 car_chePai_color, 且</w:t>
        <w:br/>
        <w:t xml:space="preserve"> 选中项值 不明 = 变量 car_leixing, 且</w:t>
        <w:br/>
        <w:t xml:space="preserve"> 选中项值 不明 = 变量 yy_leixing, 且</w:t>
        <w:br/>
        <w:t xml:space="preserve"> 选中项值 不明 = 变量 car_InterNet_leixing, 且</w:t>
        <w:br/>
        <w:t xml:space="preserve"> 选中项值 不明 = 变量 car_jingYingLuXian, 且</w:t>
        <w:br/>
        <w:t xml:space="preserve"> 选中项值 不明 = 变量 car_zhuangTai, 且</w:t>
        <w:br/>
        <w:t xml:space="preserve"> 选中项值 不明 = 变量 quYu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705225" cy="43243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24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编辑_按钮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运营商管理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1981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运营商新增页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按钮_删除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表格_所属区域1 = "", 且</w:t>
              <w:br/>
              <w:t xml:space="preserve"> 部件文字 表格_运营商名称 = "", 且</w:t>
              <w:br/>
              <w:t xml:space="preserve"> 部件文字 表格_经营范围 = "", 且</w:t>
              <w:br/>
              <w:t xml:space="preserve"> 部件文字 表格_经营状态 = "", 且</w:t>
              <w:br/>
              <w:t xml:space="preserve"> 部件文字 表格_负责人 = "", 且</w:t>
              <w:br/>
              <w:t xml:space="preserve"> 部件文字 表格_手机号 = "", 且</w:t>
              <w:br/>
              <w:t xml:space="preserve"> 部件文字 表格_邮箱 = "", 且</w:t>
              <w:br/>
              <w:t xml:space="preserve"> 部件文字 不明 = "", 且</w:t>
              <w:br/>
              <w:t xml:space="preserve"> 部件文字 不明 = ""</w:t>
              <w:br/>
              <w:t xml:space="preserve">    隐藏 按钮_修改,</w:t>
              <w:br/>
              <w:t xml:space="preserve">按钮_删除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按钮_修改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运营商修改页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运营商新增页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657725" cy="33242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2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运营商修改页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467225" cy="33718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运营商管理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IC卡基本信息管理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06692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066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不明 = "芝罘区", 且</w:t>
              <w:br/>
              <w:t xml:space="preserve"> 部件文字 不明 = "运营商test1", 且</w:t>
              <w:br/>
              <w:t xml:space="preserve"> 部件文字 不明 = "危险货物运输", 且</w:t>
              <w:br/>
              <w:t xml:space="preserve"> 部件文字 不明 = "营业", 且</w:t>
              <w:br/>
              <w:t xml:space="preserve"> 部件文字 不明 = "张三", 且</w:t>
              <w:br/>
              <w:t xml:space="preserve"> 部件文字 不明 = "12345678900", 且</w:t>
              <w:br/>
              <w:t xml:space="preserve"> 部件文字 不明 = "12345678@qq.com", 且</w:t>
              <w:br/>
              <w:t xml:space="preserve"> 部件文字 不明 = "admin", 且</w:t>
              <w:br/>
              <w:t xml:space="preserve"> 部件文字 不明 = "2019-04-28"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</w:t>
              <w:br/>
              <w:t xml:space="preserve">    隐藏 是否删除,</w:t>
              <w:br/>
              <w:t xml:space="preserve">是,</w:t>
              <w:br/>
              <w:t xml:space="preserve">否,</w:t>
              <w:br/>
              <w:t xml:space="preserve">1,</w:t>
              <w:br/>
              <w:t xml:space="preserve">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IC卡修改页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IC卡新增页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IC卡新增页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609975" cy="18859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8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IC卡基本信息管理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IC卡基本信息管理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IC卡修改页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971925" cy="18478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IC卡基本信息管理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IC卡基本信息管理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设备基本信息管理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92417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  <w:br/>
              <w:t xml:space="preserve">    在 新窗口/标签页 打开 设备信息修改页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不明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不明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不明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不明 = "芝罘区"</w:t>
              <w:br/>
              <w:t xml:space="preserve">    设置 部件文字 不明 = "运营商test1"</w:t>
              <w:br/>
              <w:t xml:space="preserve">    设置 部件文字 不明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不明 ≠ ""):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确认要删除么,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设备信息删除1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确认要删除么,</w:t>
              <w:br/>
              <w:t xml:space="preserve">取消,</w:t>
              <w:br/>
              <w:t xml:space="preserve">确认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设备信息新增页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设备信息新增页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143625" cy="42291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设备信息新增关闭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设备基本信息管理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设备信息修改页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715125" cy="360997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设备信息保存1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设备信息修改关闭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司机基本信息管理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1717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17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司机基本信息修改页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不明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不明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不明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不明 = "芝罘区"</w:t>
              <w:br/>
              <w:t xml:space="preserve">    设置 部件文字 不明 = "运营商test1"</w:t>
              <w:br/>
              <w:t xml:space="preserve">    设置 部件文字 不明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不明 ≠ ""):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确认要删除么,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司机信息删除1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确认要删除么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四季新增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司机基本信息新增页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司机基本信息新增页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9337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司机信息新增关闭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司机基本信息修改页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9432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司机基本信息修改1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司机信息修改关闭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报警事件管理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16764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1,</w:t>
              <w:br/>
              <w:t xml:space="preserve">3,</w:t>
              <w:br/>
              <w:t xml:space="preserve">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1 = "", 且</w:t>
              <w:br/>
              <w:t xml:space="preserve"> 部件文字 2 = "", 且</w:t>
              <w:br/>
              <w:t xml:space="preserve"> 部件文字 3 = "", 且</w:t>
              <w:br/>
              <w:t xml:space="preserve"> 部件文字 4 = "", 且</w:t>
              <w:br/>
              <w:t xml:space="preserve"> 部件文字 5 = "", 且</w:t>
              <w:br/>
              <w:t xml:space="preserve"> 部件文字 6 = ""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运单管理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11049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2,</w:t>
              <w:br/>
              <w:t xml:space="preserve">3,</w:t>
              <w:br/>
              <w:t xml:space="preserve">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111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111 = "1"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1,</w:t>
              <w:br/>
              <w:t xml:space="preserve">2,</w:t>
              <w:br/>
              <w:t xml:space="preserve">3</w:t>
              <w:br/>
              <w:t xml:space="preserve">    设置 部件文字 111 = ""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路线管理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39077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新增页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562475" cy="3609975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修改页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848225" cy="37052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05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路线定制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412432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124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车辆维护保养信息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不明 = 变量 quYu, 且</w:t>
        <w:br/>
        <w:t xml:space="preserve"> 部件文字 不明 = 变量 yys_name, 且</w:t>
        <w:br/>
        <w:t xml:space="preserve"> 部件文字 不明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不明 = 变量 yy_leixing, 且</w:t>
        <w:br/>
        <w:t xml:space="preserve"> 部件文字 不明 = 变量 car_InterNet_leixing, 且</w:t>
        <w:br/>
        <w:t xml:space="preserve"> 部件文字 不明 = 变量 car_jingYingLuXian, 且</w:t>
        <w:br/>
        <w:t xml:space="preserve"> 部件文字 不明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362325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车牌号框 ≠ ""):</w:t>
              <w:br/>
              <w:t xml:space="preserve">    设置 部件文字 车牌号格1 = 部件文字 车牌号框</w:t>
              <w:br/>
              <w:t xml:space="preserve">  车牌为空</w:t>
              <w:br/>
              <w:t xml:space="preserve"> (Else If 部件文字 车牌号框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车牌颜色框 ≠ "全部"):</w:t>
              <w:br/>
              <w:t xml:space="preserve">    设置 部件文字 不明 = 选中项值 车牌颜色框</w:t>
              <w:br/>
              <w:t xml:space="preserve">  车牌颜色默认</w:t>
              <w:br/>
              <w:t xml:space="preserve"> (Else If 选中项值 车牌颜色框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车牌号框 = "" 和 部件文字 不明 = "" 和 选中项值 车牌颜色框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 编辑1,</w:t>
              <w:br/>
              <w:t xml:space="preserve">删除1</w:t>
              <w:br/>
              <w:t xml:space="preserve">  用例 2</w:t>
              <w:br/>
              <w:t xml:space="preserve"> (Else If 部件文字 车牌号格1 ≠ ""):</w:t>
              <w:br/>
              <w:t xml:space="preserve">    显示 编辑1,</w:t>
              <w:br/>
              <w:t xml:space="preserve">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车牌号框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车牌颜色框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车辆信息修改页面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车辆维护保养新增页面</w:t>
      </w:r>
    </w:p>
    <w:p>
      <w:pPr/>
      <w:r>
        <w:t xml:space="preserve">页面载入时:</w:t>
        <w:br/>
        <w:t xml:space="preserve">  用例 1:</w:t>
        <w:br/>
        <w:t xml:space="preserve">    隐藏 新增未填提示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466975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车辆维护保养修改页面</w:t>
      </w:r>
    </w:p>
    <w:p>
      <w:pPr/>
      <w:r>
        <w:t xml:space="preserve">页面载入时:</w:t>
        <w:br/>
        <w:t xml:space="preserve">  用例 1:</w:t>
        <w:br/>
        <w:t xml:space="preserve">    隐藏 新增未填提示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638425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8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设备回传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7147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车牌号框 ≠ ""):</w:t>
              <w:br/>
              <w:t xml:space="preserve">    设置 部件文字 车牌号格1 = 部件文字 车牌号框</w:t>
              <w:br/>
              <w:t xml:space="preserve">  车牌为空</w:t>
              <w:br/>
              <w:t xml:space="preserve"> (Else If 部件文字 车牌号框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车牌颜色框 ≠ "全部"):</w:t>
              <w:br/>
              <w:t xml:space="preserve">    设置 部件文字 不明 = 选中项值 车牌颜色框</w:t>
              <w:br/>
              <w:t xml:space="preserve">  车牌颜色默认</w:t>
              <w:br/>
              <w:t xml:space="preserve"> (Else If 选中项值 车牌颜色框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不明 = "运营商test1"</w:t>
              <w:br/>
              <w:t xml:space="preserve">  车辆状态判断</w:t>
              <w:br/>
              <w:t xml:space="preserve"> (If 选中项值 车辆状态框 ≠ "请选择"):</w:t>
              <w:br/>
              <w:t xml:space="preserve">    设置 部件文字 不明 = 选中项值 车辆状态框</w:t>
              <w:br/>
              <w:t xml:space="preserve">  车辆状态默认</w:t>
              <w:br/>
              <w:t xml:space="preserve"> (Else If 选中项值 车辆状态框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车牌号框 = "" 和 部件文字 不明 = "" 和 选中项值 车牌颜色框 = "全部" 和 选中项值 不明 = "全部" 和 选中项值 不明 = "请选择" 和 选中项值 车辆状态框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不明 = "运营商test1"</w:t>
              <w:br/>
              <w:t xml:space="preserve">    设置 部件文字 车牌号格1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所属区域格2 = "高新区"</w:t>
              <w:br/>
              <w:t xml:space="preserve">    设置 部件文字 不明 = "运营商test3"</w:t>
              <w:br/>
              <w:t xml:space="preserve">    设置 部件文字 车牌号格2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所属区域格3 = "莱山区"</w:t>
              <w:br/>
              <w:t xml:space="preserve">    设置 部件文字 不明 = "运营商test4"</w:t>
              <w:br/>
              <w:t xml:space="preserve">    设置 部件文字 车牌号格3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所属区域格4 = "莱山区"</w:t>
              <w:br/>
              <w:t xml:space="preserve">    设置 部件文字 不明 = "运营商test2"</w:t>
              <w:br/>
              <w:t xml:space="preserve">    设置 部件文字 车牌号格4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 删除1</w:t>
              <w:br/>
              <w:t xml:space="preserve">  用例 2</w:t>
              <w:br/>
              <w:t xml:space="preserve"> (Else If 部件文字 车牌号格1 ≠ ""):</w:t>
              <w:br/>
              <w:t xml:space="preserve">    显示 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车牌号框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车牌颜色框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车辆状态框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车辆年审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0861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</w:t>
              <w:br/>
              <w:t xml:space="preserve">    隐藏 是否删除,</w:t>
              <w:br/>
              <w:t xml:space="preserve">是,</w:t>
              <w:br/>
              <w:t xml:space="preserve">否,</w:t>
              <w:br/>
              <w:t xml:space="preserve">编辑1,</w:t>
              <w:br/>
              <w:t xml:space="preserve">删除1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车辆年审新增页面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车辆年审修改页面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车辆年审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否,</w:t>
              <w:br/>
              <w:t xml:space="preserve">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车辆事故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476500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47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车辆事故修改页面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test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</w:t>
              <w:br/>
              <w:t xml:space="preserve">    隐藏 是否删除,</w:t>
              <w:br/>
              <w:t xml:space="preserve">是,</w:t>
              <w:br/>
              <w:t xml:space="preserve">否,</w:t>
              <w:br/>
              <w:t xml:space="preserve">编辑1,</w:t>
              <w:br/>
              <w:t xml:space="preserve">删除1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车辆事故新增页面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车辆事故修改页面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否,</w:t>
              <w:br/>
              <w:t xml:space="preserve">是,</w:t>
              <w:br/>
              <w:t xml:space="preserve">是否关闭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车辆事故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车辆违法信息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76225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车辆违法修改页面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"", 且</w:t>
              <w:br/>
              <w:t xml:space="preserve"> 部件文字 (表格单元) = ""</w:t>
              <w:br/>
              <w:t xml:space="preserve">    隐藏 是否删除,</w:t>
              <w:br/>
              <w:t xml:space="preserve">是,</w:t>
              <w:br/>
              <w:t xml:space="preserve">否,</w:t>
              <w:br/>
              <w:t xml:space="preserve">编辑,</w:t>
              <w:br/>
              <w:t xml:space="preserve">删除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是否删除,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是否删除,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车辆违法新增页面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否,</w:t>
              <w:br/>
              <w:t xml:space="preserve">是,</w:t>
              <w:br/>
              <w:t xml:space="preserve">是否关闭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车辆违法信息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车辆违法修改页面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419475" cy="413385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否,</w:t>
              <w:br/>
              <w:t xml:space="preserve">是,</w:t>
              <w:br/>
              <w:t xml:space="preserve">是否关闭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车辆违法信息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角色管理</w:t>
      </w:r>
    </w:p>
    <w:p>
      <w:pPr/>
      <w:r>
        <w:t xml:space="preserve"> 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91465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车牌号框 = "", 且</w:t>
              <w:br/>
              <w:t xml:space="preserve"> 部件文字 所属区域格1 = "", 且</w:t>
              <w:br/>
              <w:t xml:space="preserve"> 部件文字 所属区域格2 = "", 且</w:t>
              <w:br/>
              <w:t xml:space="preserve"> 部件文字 所属区域格3 = "", 且</w:t>
              <w:br/>
              <w:t xml:space="preserve"> 部件文字 所属区域格4 = "", 且</w:t>
              <w:br/>
              <w:t xml:space="preserve"> 部件文字 所属区域格5 = "", 且</w:t>
              <w:br/>
              <w:t xml:space="preserve"> 部件文字 所属区域格6 = "", 且</w:t>
              <w:br/>
              <w:t xml:space="preserve"> 部件文字 所属区域格7 = ""</w:t>
              <w:br/>
              <w:t xml:space="preserve">    隐藏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角色管理修改页面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角色管理新增页面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角色管理新增页面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209925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209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角色管理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确定,</w:t>
              <w:br/>
              <w:t xml:space="preserve">取消,</w:t>
              <w:br/>
              <w:t xml:space="preserve">确定要取消吗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角色管理修改页面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990975" cy="3895725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95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编辑_按钮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确定,</w:t>
              <w:br/>
              <w:t xml:space="preserve">取消,</w:t>
              <w:br/>
              <w:t xml:space="preserve">确定要取消吗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角色管理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用户管理</w:t>
      </w:r>
    </w:p>
    <w:p>
      <w:pPr/>
      <w:r>
        <w:t xml:space="preserve"> 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28600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2:</w:t>
              <w:br/>
              <w:t xml:space="preserve">    在 当前窗口 打开 用户信息修改页面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确定要删除吗,</w:t>
              <w:br/>
              <w:t xml:space="preserve">确定,</w:t>
              <w:br/>
              <w:t xml:space="preserve">取消</w:t>
              <w:br/>
              <w:t xml:space="preserve">    设置 部件文字 11111111111111111 = ""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用户信息新增页面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用户信息新增页面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5610225" cy="731520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2: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确定,</w:t>
              <w:br/>
              <w:t xml:space="preserve">取消,</w:t>
              <w:br/>
              <w:t xml:space="preserve">确定要取消吗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用户信息修改页面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705225" cy="6438900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2: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2:</w:t>
              <w:br/>
              <w:t xml:space="preserve">    显示 确定,</w:t>
              <w:br/>
              <w:t xml:space="preserve">取消,</w:t>
              <w:br/>
              <w:t xml:space="preserve">确定要取消吗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字典管理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695575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695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字典修改页面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11 = "", 且</w:t>
              <w:br/>
              <w:t xml:space="preserve"> 部件文字 22 = "", 且</w:t>
              <w:br/>
              <w:t xml:space="preserve"> 部件文字 33 = ""</w:t>
              <w:br/>
              <w:t xml:space="preserve">    隐藏 确定要删除吗,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确定要删除吗,</w:t>
              <w:br/>
              <w:t xml:space="preserve">取消,</w:t>
              <w:br/>
              <w:t xml:space="preserve">确定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字典新增管理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字典新增管理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762375" cy="4133850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字典管理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确定要取消吗,</w:t>
              <w:br/>
              <w:t xml:space="preserve">取消,</w:t>
              <w:br/>
              <w:t xml:space="preserve">确定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字典修改页面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762375" cy="4133850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字典管理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确定,</w:t>
              <w:br/>
              <w:t xml:space="preserve">取消,</w:t>
              <w:br/>
              <w:t xml:space="preserve">确定要取消吗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车辆GPS信息记录</w:t>
      </w:r>
    </w:p>
    <w:p>
      <w:pPr>
        <w:pStyle w:val="Axure标题2"/>
        <w:keepNext/>
      </w:pPr>
      <w:r>
        <w:br w:type="page"/>
      </w:r>
      <w:r>
        <w:t xml:space="preserve">车辆GPS信息记录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不明 = 变量 quYu, 且</w:t>
        <w:br/>
        <w:t xml:space="preserve"> 部件文字 不明 = 变量 yys_name, 且</w:t>
        <w:br/>
        <w:t xml:space="preserve"> 部件文字 车牌号格1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运营类型格1 = 变量 yy_leixing, 且</w:t>
        <w:br/>
        <w:t xml:space="preserve"> 部件文字 不明 = 变量 car_InterNet_leixing, 且</w:t>
        <w:br/>
        <w:t xml:space="preserve"> 部件文字 经营路线格1 = 变量 car_jingYingLuXian, 且</w:t>
        <w:br/>
        <w:t xml:space="preserve"> 部件文字 车辆状态格1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629025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确认要删除么,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车辆GPS删除1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确认要删除么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车辆保险信息管理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93370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车牌号格1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不明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营运类型框 ≠ "全部"):</w:t>
              <w:br/>
              <w:t xml:space="preserve">    设置 部件文字 运营类型格1 = 选中项值 营运类型框</w:t>
              <w:br/>
              <w:t xml:space="preserve">  运营类型默认</w:t>
              <w:br/>
              <w:t xml:space="preserve"> (Else If 选中项值 营运类型框 = "全部"):</w:t>
              <w:br/>
              <w:t xml:space="preserve">    设置 部件文字 运营类型格1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网络类型格1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网络类型格1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不明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营运类型框 = "全部" 和 选中项值 不明 = "全部" 和 选中项值 不明 = "全部" 和 选中项值 不明 = "全部"):</w:t>
              <w:br/>
              <w:t xml:space="preserve">    设置 部件文字 不明 = "芝罘区"</w:t>
              <w:br/>
              <w:t xml:space="preserve">    设置 部件文字 不明 = "运营商test1"</w:t>
              <w:br/>
              <w:t xml:space="preserve">    设置 部件文字 车牌号格1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运营类型格1 = "普通客运"</w:t>
              <w:br/>
              <w:t xml:space="preserve">    设置 部件文字 网络类型格1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车牌号格4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运营类型格4 = "旅游客运"</w:t>
              <w:br/>
              <w:t xml:space="preserve">    设置 部件文字 网络类型格4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车牌号格1 ≠ ""):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营运类型框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yys_name = 部件文字 不明, 且</w:t>
              <w:br/>
              <w:t xml:space="preserve"> 变量 car_chePai_card = 部件文字 车牌号格1, 且</w:t>
              <w:br/>
              <w:t xml:space="preserve"> 变量 car_chePai_color = 部件文字 不明, 且</w:t>
              <w:br/>
              <w:t xml:space="preserve"> 变量 car_leixing = 部件文字 不明, 且</w:t>
              <w:br/>
              <w:t xml:space="preserve"> 变量 car_ICcard = 部件文字 不明, 且</w:t>
              <w:br/>
              <w:t xml:space="preserve"> 变量 yy_leixing = 部件文字 运营类型格1, 且</w:t>
              <w:br/>
              <w:t xml:space="preserve"> 变量 car_InterNet_leixing = 部件文字 网络类型格1, 且</w:t>
              <w:br/>
              <w:t xml:space="preserve"> 变量 car_jingYingLuXian = 部件文字 不明, 且</w:t>
              <w:br/>
              <w:t xml:space="preserve"> 变量 car_zhuangTai = 部件文字 不明, 且</w:t>
              <w:br/>
              <w:t xml:space="preserve"> 变量 quYu = 部件文字 不明</w:t>
              <w:br/>
              <w:t xml:space="preserve">    在 新窗口/标签页 打开 链接</w:t>
              <w:br/>
              <w:t xml:space="preserve">    在 新窗口/标签页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yys_name = 部件文字 不明, 且</w:t>
              <w:br/>
              <w:t xml:space="preserve"> 变量 car_chePai_card = 部件文字 车牌号格1, 且</w:t>
              <w:br/>
              <w:t xml:space="preserve"> 变量 car_chePai_color = 部件文字 不明, 且</w:t>
              <w:br/>
              <w:t xml:space="preserve"> 变量 car_leixing = 部件文字 不明, 且</w:t>
              <w:br/>
              <w:t xml:space="preserve"> 变量 car_ICcard = 部件文字 不明, 且</w:t>
              <w:br/>
              <w:t xml:space="preserve"> 变量 yy_leixing = 部件文字 运营类型格1, 且</w:t>
              <w:br/>
              <w:t xml:space="preserve"> 变量 car_InterNet_leixing = 部件文字 网络类型格1, 且</w:t>
              <w:br/>
              <w:t xml:space="preserve"> 变量 car_jingYingLuXian = 部件文字 不明, 且</w:t>
              <w:br/>
              <w:t xml:space="preserve"> 变量 car_zhuangTai = 部件文字 不明, 且</w:t>
              <w:br/>
              <w:t xml:space="preserve"> 变量 quYu = 部件文字 不明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车牌号格1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运营类型格1 = "", 且</w:t>
              <w:br/>
              <w:t xml:space="preserve"> 部件文字 网络类型格1 = "", 且</w:t>
              <w:br/>
              <w:t xml:space="preserve"> 部件文字 不明 = "", 且</w:t>
              <w:br/>
              <w:t xml:space="preserve"> 部件文字 不明 = ""</w:t>
              <w:br/>
              <w:t xml:space="preserve">    隐藏 删除1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确认要删除么,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车辆保险删除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确认要删除么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车辆保险新增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车辆信息新增页面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车辆保险新增页面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5248275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8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若某项为空</w:t>
              <w:br/>
              <w:t xml:space="preserve"> (If 部件文字 不明 = "" 或 部件文字 新增_IC卡号 = "" 或 选中项值 不明 = "请选择" 或 选中项值 不明 = "请选择" 或 选中项值 不明 = "请选择" 或 选中项值 不明 = "全部" 或 选中项值 不明 = "请选择" 或 选中项值 不明 = "请选择" 或 选中项值 不明 = "请选择" 或 选中项值 不明 = "请选择"):</w:t>
              <w:br/>
              <w:t xml:space="preserve">    显示 新增未填提示</w:t>
              <w:br/>
              <w:t xml:space="preserve">  若全有</w:t>
              <w:br/>
              <w:t xml:space="preserve"> (Else If True):</w:t>
              <w:br/>
              <w:t xml:space="preserve">    设置 变量 yys_name = 选中项值 不明, 且</w:t>
              <w:br/>
              <w:t xml:space="preserve"> 变量 car_chePai_card = 部件文字 不明, 且</w:t>
              <w:br/>
              <w:t xml:space="preserve"> 变量 car_chePai_color = 选中项值 不明, 且</w:t>
              <w:br/>
              <w:t xml:space="preserve"> 变量 car_leixing = 选中项值 不明, 且</w:t>
              <w:br/>
              <w:t xml:space="preserve"> 变量 car_ICcard = 部件文字 新增_IC卡号, 且</w:t>
              <w:br/>
              <w:t xml:space="preserve"> 变量 yy_leixing = 选中项值 不明, 且</w:t>
              <w:br/>
              <w:t xml:space="preserve"> 变量 car_InterNet_leixing = 选中项值 不明, 且</w:t>
              <w:br/>
              <w:t xml:space="preserve"> 变量 car_jingYingLuXian = 选中项值 不明, 且</w:t>
              <w:br/>
              <w:t xml:space="preserve"> 变量 car_zhuangTai = 选中项值 不明, 且</w:t>
              <w:br/>
              <w:t xml:space="preserve"> 变量 quYu = 选中项值 不明</w:t>
              <w:br/>
              <w:t xml:space="preserve">    在 当前窗口 打开 车辆基本信息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保险新增关闭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车辆基本信息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车辆保险修改页面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58140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保险修改关闭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53.png" id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订单管理</w:t>
      </w:r>
    </w:p>
    <w:p>
      <w:pPr/>
      <w:r>
        <w:t xml:space="preserve">  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514600"/>
            <wp:docPr name="AXU54.png" id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路线绑定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订单分配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车辆调度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费用结算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车辆调度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295525"/>
            <wp:docPr name="AXU55.png" id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2: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路线绑定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381250"/>
            <wp:docPr name="AXU56.png" id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订单分配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381250"/>
            <wp:docPr name="AXU57.png" id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是,</w:t>
              <w:br/>
              <w:t xml:space="preserve">否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费用结算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381250"/>
            <wp:docPr name="AXU58.png" id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_AXURE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是否关闭,</w:t>
              <w:br/>
              <w:t xml:space="preserve">否,</w:t>
              <w:br/>
              <w:t xml:space="preserve">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否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是否关闭,</w:t>
              <w:br/>
              <w:t xml:space="preserve">是,</w:t>
              <w:br/>
              <w:t xml:space="preserve">否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是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订单管理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拆单页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686175"/>
            <wp:docPr name="AXU59.png" id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_AXURE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轨迹管理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143250"/>
            <wp:docPr name="AXU60.png" id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_AXURE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实时监控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752850"/>
            <wp:docPr name="AXU61.png" id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_AXURE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视频监控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619500"/>
            <wp:docPr name="AXU62.png" id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_AXURE7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1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详细信息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086225" cy="2571750"/>
            <wp:docPr name="AXU63.png" id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_AXURE7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拍照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6057900"/>
            <wp:docPr name="AXU64.png" id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_AXURE7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05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违规标记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5248275"/>
            <wp:docPr name="AXU65.png" id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_AXURE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8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2"/>
        <w:keepNext/>
      </w:pPr>
      <w:r>
        <w:br w:type="page"/>
      </w:r>
      <w:r>
        <w:t xml:space="preserve">货主消息信息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638550"/>
            <wp:docPr name="AXU66.png" id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_AXURE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车牌号格1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车牌颜色框 ≠ "全部"):</w:t>
              <w:br/>
              <w:t xml:space="preserve">    设置 部件文字 车牌颜色格1 = 选中项值 车牌颜色框</w:t>
              <w:br/>
              <w:t xml:space="preserve">  车牌颜色默认</w:t>
              <w:br/>
              <w:t xml:space="preserve"> (Else If 选中项值 车牌颜色框 = "全部"):</w:t>
              <w:br/>
              <w:t xml:space="preserve">    设置 部件文字 车牌颜色格1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IC卡号格1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IC卡号格1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车辆类型格1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车辆类型格1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不明 = "" 和 部件文字 不明 = "" 和 选中项值 车牌颜色框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车牌颜色格1 = "黄色"</w:t>
              <w:br/>
              <w:t xml:space="preserve">    设置 部件文字 车辆类型格1 = "货车"</w:t>
              <w:br/>
              <w:t xml:space="preserve">    设置 部件文字 IC卡号格1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所属区域格2 = "高新区"</w:t>
              <w:br/>
              <w:t xml:space="preserve">    设置 部件文字 运行商格2 = "运营商test3"</w:t>
              <w:br/>
              <w:t xml:space="preserve">    设置 部件文字 车牌号格2 = "鲁Y934123"</w:t>
              <w:br/>
              <w:t xml:space="preserve">    设置 部件文字 车牌颜色格2 = "蓝色"</w:t>
              <w:br/>
              <w:t xml:space="preserve">    设置 部件文字 车辆类型格2 = "罐车"</w:t>
              <w:br/>
              <w:t xml:space="preserve">    设置 部件文字 IC卡号格2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所属区域格3 = "莱山区"</w:t>
              <w:br/>
              <w:t xml:space="preserve">    设置 部件文字 运行商格3 = "运营商test4"</w:t>
              <w:br/>
              <w:t xml:space="preserve">    设置 部件文字 车牌号格3 = "鲁A369369"</w:t>
              <w:br/>
              <w:t xml:space="preserve">    设置 部件文字 车牌颜色格3 = "黄色"</w:t>
              <w:br/>
              <w:t xml:space="preserve">    设置 部件文字 车辆类型格3 = "客车"</w:t>
              <w:br/>
              <w:t xml:space="preserve">    设置 部件文字 IC卡号格3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所属区域格4 = "莱山区"</w:t>
              <w:br/>
              <w:t xml:space="preserve">    设置 部件文字 运行商格4 = "运营商test2"</w:t>
              <w:br/>
              <w:t xml:space="preserve">    设置 部件文字 车牌号格4 = "鲁C45820"</w:t>
              <w:br/>
              <w:t xml:space="preserve">    设置 部件文字 车牌颜色格4 = "蓝色"</w:t>
              <w:br/>
              <w:t xml:space="preserve">    设置 部件文字 车辆类型格4 = "牵引车"</w:t>
              <w:br/>
              <w:t xml:space="preserve">    设置 部件文字 IC卡号格4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 编辑1,</w:t>
              <w:br/>
              <w:t xml:space="preserve">删除1</w:t>
              <w:br/>
              <w:t xml:space="preserve">  用例 2</w:t>
              <w:br/>
              <w:t xml:space="preserve"> (Else If 部件文字 车牌号格1 ≠ ""):</w:t>
              <w:br/>
              <w:t xml:space="preserve">    显示 编辑1,</w:t>
              <w:br/>
              <w:t xml:space="preserve">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车牌颜色框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显示 更多信息</w:t>
              <w:br/>
              <w:t xml:space="preserve">鼠标移出时:</w:t>
              <w:br/>
              <w:t xml:space="preserve">  用例 1:</w:t>
              <w:br/>
              <w:t xml:space="preserve">    隐藏 更多信息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新增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514725" cy="2847975"/>
            <wp:docPr name="AXU67.png" id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_AXURE7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47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运营商消息信息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638550"/>
            <wp:docPr name="AXU68.png" id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_AXURE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车牌号格1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车牌颜色框 ≠ "全部"):</w:t>
              <w:br/>
              <w:t xml:space="preserve">    设置 部件文字 车牌颜色格1 = 选中项值 车牌颜色框</w:t>
              <w:br/>
              <w:t xml:space="preserve">  车牌颜色默认</w:t>
              <w:br/>
              <w:t xml:space="preserve"> (Else If 选中项值 车牌颜色框 = "全部"):</w:t>
              <w:br/>
              <w:t xml:space="preserve">    设置 部件文字 车牌颜色格1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IC卡号格1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IC卡号格1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车辆类型格1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车辆类型格1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不明 = "" 和 部件文字 不明 = "" 和 选中项值 车牌颜色框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车牌颜色格1 = "黄色"</w:t>
              <w:br/>
              <w:t xml:space="preserve">    设置 部件文字 车辆类型格1 = "货车"</w:t>
              <w:br/>
              <w:t xml:space="preserve">    设置 部件文字 IC卡号格1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所属区域格2 = "高新区"</w:t>
              <w:br/>
              <w:t xml:space="preserve">    设置 部件文字 运行商格2 = "运营商test3"</w:t>
              <w:br/>
              <w:t xml:space="preserve">    设置 部件文字 车牌号格2 = "鲁Y934123"</w:t>
              <w:br/>
              <w:t xml:space="preserve">    设置 部件文字 车牌颜色格2 = "蓝色"</w:t>
              <w:br/>
              <w:t xml:space="preserve">    设置 部件文字 车辆类型格2 = "罐车"</w:t>
              <w:br/>
              <w:t xml:space="preserve">    设置 部件文字 IC卡号格2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所属区域格3 = "莱山区"</w:t>
              <w:br/>
              <w:t xml:space="preserve">    设置 部件文字 运行商格3 = "运营商test4"</w:t>
              <w:br/>
              <w:t xml:space="preserve">    设置 部件文字 车牌号格3 = "鲁A369369"</w:t>
              <w:br/>
              <w:t xml:space="preserve">    设置 部件文字 车牌颜色格3 = "黄色"</w:t>
              <w:br/>
              <w:t xml:space="preserve">    设置 部件文字 车辆类型格3 = "客车"</w:t>
              <w:br/>
              <w:t xml:space="preserve">    设置 部件文字 IC卡号格3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所属区域格4 = "莱山区"</w:t>
              <w:br/>
              <w:t xml:space="preserve">    设置 部件文字 运行商格4 = "运营商test2"</w:t>
              <w:br/>
              <w:t xml:space="preserve">    设置 部件文字 车牌号格4 = "鲁C45820"</w:t>
              <w:br/>
              <w:t xml:space="preserve">    设置 部件文字 车牌颜色格4 = "蓝色"</w:t>
              <w:br/>
              <w:t xml:space="preserve">    设置 部件文字 车辆类型格4 = "牵引车"</w:t>
              <w:br/>
              <w:t xml:space="preserve">    设置 部件文字 IC卡号格4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 编辑1,</w:t>
              <w:br/>
              <w:t xml:space="preserve">删除1</w:t>
              <w:br/>
              <w:t xml:space="preserve">  用例 2</w:t>
              <w:br/>
              <w:t xml:space="preserve"> (Else If 部件文字 车牌号格1 ≠ ""):</w:t>
              <w:br/>
              <w:t xml:space="preserve">    显示 编辑1,</w:t>
              <w:br/>
              <w:t xml:space="preserve">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车牌颜色框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显示 更多信息</w:t>
              <w:br/>
              <w:t xml:space="preserve">鼠标移出时:</w:t>
              <w:br/>
              <w:t xml:space="preserve">  用例 1:</w:t>
              <w:br/>
              <w:t xml:space="preserve">    隐藏 更多信息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新增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3514725" cy="2847975"/>
            <wp:docPr name="AXU69.png" id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_AXURE8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47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车辆基本信息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对讲机消息管理</w:t>
      </w:r>
    </w:p>
    <w:p>
      <w:pPr>
        <w:pStyle w:val="Axure标题2"/>
        <w:keepNext/>
      </w:pPr>
      <w:r>
        <w:br w:type="page"/>
      </w:r>
      <w:r>
        <w:t xml:space="preserve">对讲机消息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所属区域格1 = 变量 quYu, 且</w:t>
        <w:br/>
        <w:t xml:space="preserve"> 部件文字 运行商格1 = 变量 yys_name, 且</w:t>
        <w:br/>
        <w:t xml:space="preserve"> 部件文字 不明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不明 = 变量 yy_leixing, 且</w:t>
        <w:br/>
        <w:t xml:space="preserve"> 部件文字 不明 = 变量 car_InterNet_leixing, 且</w:t>
        <w:br/>
        <w:t xml:space="preserve"> 部件文字 不明 = 变量 car_jingYingLuXian, 且</w:t>
        <w:br/>
        <w:t xml:space="preserve"> 部件文字 不明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209925"/>
            <wp:docPr name="AXU70.png" id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_AXURE8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209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所属区域格1 = "", 且</w:t>
              <w:br/>
              <w:t xml:space="preserve"> 部件文字 运行商格1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隐藏 删除1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不明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不明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所属区域格4 = "莱山区"</w:t>
              <w:br/>
              <w:t xml:space="preserve">    设置 部件文字 运行商格4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不明 ≠ ""):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对讲机信息删除1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内容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显示 消息1</w:t>
              <w:br/>
              <w:t xml:space="preserve">鼠标移出时:</w:t>
              <w:br/>
              <w:t xml:space="preserve">  用例 1:</w:t>
              <w:br/>
              <w:t xml:space="preserve">    隐藏 消息1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车辆评价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438525"/>
            <wp:docPr name="AXU71.png" id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_AXURE8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38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运营类型格1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1111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编辑1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车辆评级修改页面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1111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鼠标移出时:</w:t>
              <w:br/>
              <w:t xml:space="preserve">  用例 2:</w:t>
              <w:br/>
              <w:t xml:space="preserve">    隐藏 当前部件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1,</w:t>
              <w:br/>
              <w:t xml:space="preserve">2,</w:t>
              <w:br/>
              <w:t xml:space="preserve">3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所属区域格1 = "", 且</w:t>
              <w:br/>
              <w:t xml:space="preserve"> 部件文字 运行商格1 = "", 且</w:t>
              <w:br/>
              <w:t xml:space="preserve"> 部件文字 车牌号格1 = "", 且</w:t>
              <w:br/>
              <w:t xml:space="preserve"> 部件文字 运营类型格1 = ""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车辆评价新增页面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车辆评价新增页面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686300" cy="5676900"/>
            <wp:docPr name="AXU72.png" id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2.png"/>
                    <pic:cNvPicPr>
                      <a:picLocks noChangeAspect="1" noChangeArrowheads="1"/>
                    </pic:cNvPicPr>
                  </pic:nvPicPr>
                  <pic:blipFill>
                    <a:blip r:embed="rId_AXURE8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7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确定要取消吗,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车辆评价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车辆评级修改页面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390775"/>
            <wp:docPr name="AXU73.png" id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XU73.png"/>
                    <pic:cNvPicPr>
                      <a:picLocks noChangeAspect="1" noChangeArrowheads="1"/>
                    </pic:cNvPicPr>
                  </pic:nvPicPr>
                  <pic:blipFill>
                    <a:blip r:embed="rId_AXURE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确定要取消吗,</w:t>
              <w:br/>
              <w:t xml:space="preserve">取消,</w:t>
              <w:br/>
              <w:t xml:space="preserve">确定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确定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确定要取消吗,</w:t>
              <w:br/>
              <w:t xml:space="preserve">确定,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车辆评价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74.png" id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XU74.png"/>
                    <pic:cNvPicPr>
                      <a:picLocks noChangeAspect="1" noChangeArrowheads="1"/>
                    </pic:cNvPicPr>
                  </pic:nvPicPr>
                  <pic:blipFill>
                    <a:blip r:embed="rId_AXURE8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运单评价信息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所属区域格1 = 变量 quYu, 且</w:t>
        <w:br/>
        <w:t xml:space="preserve"> 部件文字 运行商格1 = 变量 yys_name, 且</w:t>
        <w:br/>
        <w:t xml:space="preserve"> 部件文字 车牌号格1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运营类型格1 = 变量 yy_leixing, 且</w:t>
        <w:br/>
        <w:t xml:space="preserve"> 部件文字 不明 = 变量 car_InterNet_leixing, 且</w:t>
        <w:br/>
        <w:t xml:space="preserve"> 部件文字 不明 = 变量 car_jingYingLuXian, 且</w:t>
        <w:br/>
        <w:t xml:space="preserve"> 部件文字 不明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429000"/>
            <wp:docPr name="AXU75.png" id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_AXURE8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运营类型格1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失去焦点时: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运单信息评价内容1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显示 运单信息评价内容1-1</w:t>
              <w:br/>
              <w:t xml:space="preserve">鼠标移出时:</w:t>
              <w:br/>
              <w:t xml:space="preserve">  用例 1:</w:t>
              <w:br/>
              <w:t xml:space="preserve">    隐藏 运单信息评价内容1-1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运单编辑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运单信息评价修改页面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车牌号格1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运营类型格1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运营类型格1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运营类型格1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车牌号格1 ≠ ""):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当前窗口 打开 车辆信息新增页面</w:t>
              <w:br/>
              <w:t xml:space="preserve">    在 新窗口/标签页 打开 车辆信息新增页面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确认要删除么,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运单信息删除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确认要删除么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运单评价新增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在 新窗口/标签页 打开 运单信息评价新增页面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运单信息评价新增页面</w:t>
      </w:r>
    </w:p>
    <w:p>
      <w:pPr/>
      <w:r>
        <w:t xml:space="preserve">页面载入时:</w:t>
        <w:br/>
        <w:t xml:space="preserve">  用例 1:</w:t>
        <w:br/>
        <w:t xml:space="preserve">    隐藏 新增未填提示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247900"/>
            <wp:docPr name="AXU76.png" id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_AXURE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新增_保存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若某项为空</w:t>
              <w:br/>
              <w:t xml:space="preserve"> (If 部件文字 不明 = "" 或 部件文字 不明 = "" 或 选中项值 不明 = "请选择" 或 选中项值 不明 = "请选择" 或 选中项值 不明 = "请选择" 或 选中项值 不明 = "全部" 或 选中项值 不明 = "请选择" 或 选中项值 不明 = "请选择" 或 选中项值 不明 = "请选择" 或 选中项值 不明 = "请选择"):</w:t>
              <w:br/>
              <w:t xml:space="preserve">    显示 新增未填提示</w:t>
              <w:br/>
              <w:t xml:space="preserve">  若全有</w:t>
              <w:br/>
              <w:t xml:space="preserve"> (Else If True):</w:t>
              <w:br/>
              <w:t xml:space="preserve">    设置 变量 yys_name = 选中项值 不明, 且</w:t>
              <w:br/>
              <w:t xml:space="preserve"> 变量 car_chePai_card = 部件文字 不明, 且</w:t>
              <w:br/>
              <w:t xml:space="preserve"> 变量 car_chePai_color = 选中项值 不明, 且</w:t>
              <w:br/>
              <w:t xml:space="preserve"> 变量 car_leixing = 选中项值 不明, 且</w:t>
              <w:br/>
              <w:t xml:space="preserve"> 变量 car_ICcard = 部件文字 不明, 且</w:t>
              <w:br/>
              <w:t xml:space="preserve"> 变量 yy_leixing = 选中项值 不明, 且</w:t>
              <w:br/>
              <w:t xml:space="preserve"> 变量 car_InterNet_leixing = 选中项值 不明, 且</w:t>
              <w:br/>
              <w:t xml:space="preserve"> 变量 car_jingYingLuXian = 选中项值 不明, 且</w:t>
              <w:br/>
              <w:t xml:space="preserve"> 变量 car_zhuangTai = 选中项值 不明, 且</w:t>
              <w:br/>
              <w:t xml:space="preserve"> 变量 quYu = 选中项值 不明</w:t>
              <w:br/>
              <w:t xml:space="preserve">    在 当前窗口 打开 运单评价信息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运单评价新增关闭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77.png" id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_AXURE8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运单信息评价修改页面</w:t>
      </w:r>
    </w:p>
    <w:p>
      <w:pPr/>
      <w:r>
        <w:t xml:space="preserve">页面载入时:</w:t>
        <w:br/>
        <w:t xml:space="preserve">  用例 1:</w:t>
        <w:br/>
        <w:t xml:space="preserve">    隐藏 新增未填提示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247900"/>
            <wp:docPr name="AXU78.png" id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_AXURE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确认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关闭当前窗口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取消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确认要关闭么,</w:t>
              <w:br/>
              <w:t xml:space="preserve">确认,</w:t>
              <w:br/>
              <w:t xml:space="preserve">取消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运单信心修改关闭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确认,</w:t>
              <w:br/>
              <w:t xml:space="preserve">取消,</w:t>
              <w:br/>
              <w:t xml:space="preserve">确认要关闭么</w:t>
            </w:r>
          </w:p>
        </w:tc>
      </w:tr>
    </w:tbl>
    <w:p>
      <w:pPr>
        <w:pStyle w:val="Axure标题3"/>
        <w:keepNext/>
      </w:pPr>
      <w:r>
        <w:t xml:space="preserve">Unnamed</w:t>
      </w:r>
    </w:p>
    <w:p>
      <w:pPr>
        <w:pStyle w:val="Axure标题4"/>
        <w:keepNext/>
      </w:pPr>
      <w:r>
        <w:t xml:space="preserve">状态1</w:t>
      </w:r>
    </w:p>
    <w:p>
      <w:pPr>
        <w:pStyle w:val="Axure标题4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2809875" cy="1228725"/>
            <wp:docPr name="AXU79.png" id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XU79.png"/>
                    <pic:cNvPicPr>
                      <a:picLocks noChangeAspect="1" noChangeArrowheads="1"/>
                    </pic:cNvPicPr>
                  </pic:nvPicPr>
                  <pic:blipFill>
                    <a:blip r:embed="rId_AXURE9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4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新增未填提示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鼠标移入时:</w:t>
              <w:br/>
              <w:t xml:space="preserve">  用例 1:</w:t>
              <w:br/>
              <w:t xml:space="preserve">    等待1000毫秒</w:t>
              <w:br/>
              <w:t xml:space="preserve">    隐藏 新增未填提示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车辆上线情况统计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505075"/>
            <wp:docPr name="AXU80.png" id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XU80.png"/>
                    <pic:cNvPicPr>
                      <a:picLocks noChangeAspect="1" noChangeArrowheads="1"/>
                    </pic:cNvPicPr>
                  </pic:nvPicPr>
                  <pic:blipFill>
                    <a:blip r:embed="rId_AXURE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不明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不明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不明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不明 = "芝罘区"</w:t>
              <w:br/>
              <w:t xml:space="preserve">    设置 部件文字 不明 = "运营商test1"</w:t>
              <w:br/>
              <w:t xml:space="preserve">    设置 部件文字 不明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不明 ≠ ""):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里程统计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2609850"/>
            <wp:docPr name="AXU81.png" id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XU81.png"/>
                    <pic:cNvPicPr>
                      <a:picLocks noChangeAspect="1" noChangeArrowheads="1"/>
                    </pic:cNvPicPr>
                  </pic:nvPicPr>
                  <pic:blipFill>
                    <a:blip r:embed="rId_AXURE9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变量 未指定 = "[[Now.getFullYear()]]/[[Now.getMonth()]]/1", 且</w:t>
              <w:br/>
              <w:t xml:space="preserve"> 变量 未指定 = "[[rl_date.addDays(-1).getDate()]]"</w:t>
              <w:br/>
              <w:t xml:space="preserve">    显示/隐藏部件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报警明细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1847850"/>
            <wp:docPr name="AXU82.png" id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XU82.png"/>
                    <pic:cNvPicPr>
                      <a:picLocks noChangeAspect="1" noChangeArrowheads="1"/>
                    </pic:cNvPicPr>
                  </pic:nvPicPr>
                  <pic:blipFill>
                    <a:blip r:embed="rId_AXURE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车辆报警信息</w:t>
      </w:r>
    </w:p>
    <w:p>
      <w:pPr/>
      <w:r>
        <w:t xml:space="preserve">页面载入时:</w:t>
        <w:br/>
        <w:t xml:space="preserve">  用例 2</w:t>
        <w:br/>
        <w:t xml:space="preserve"> (If 变量 yys_name ≠ ""):</w:t>
        <w:br/>
        <w:t xml:space="preserve">    设置 部件文字 所属区域格1 = 变量 quYu, 且</w:t>
        <w:br/>
        <w:t xml:space="preserve"> 部件文字 运行商格1 = 变量 yys_name, 且</w:t>
        <w:br/>
        <w:t xml:space="preserve"> 部件文字 车牌号格1 = 变量 car_chePai_card, 且</w:t>
        <w:br/>
        <w:t xml:space="preserve"> 部件文字 不明 = 变量 car_chePai_color, 且</w:t>
        <w:br/>
        <w:t xml:space="preserve"> 部件文字 不明 = 变量 car_leixing, 且</w:t>
        <w:br/>
        <w:t xml:space="preserve"> 部件文字 不明 = 变量 car_ICcard, 且</w:t>
        <w:br/>
        <w:t xml:space="preserve"> 部件文字 运营类型格1 = 变量 yy_leixing, 且</w:t>
        <w:br/>
        <w:t xml:space="preserve"> 部件文字 不明 = 变量 car_InterNet_leixing, 且</w:t>
        <w:br/>
        <w:t xml:space="preserve"> 部件文字 不明 = 变量 car_jingYingLuXian, 且</w:t>
        <w:br/>
        <w:t xml:space="preserve"> 部件文字 不明 = 变量 car_zhuangTai</w:t>
        <w:br/>
        <w:t xml:space="preserve">    显示/隐藏部件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4171950"/>
            <wp:docPr name="AXU83.png" id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XU83.png"/>
                    <pic:cNvPicPr>
                      <a:picLocks noChangeAspect="1" noChangeArrowheads="1"/>
                    </pic:cNvPicPr>
                  </pic:nvPicPr>
                  <pic:blipFill>
                    <a:blip r:embed="rId_AXURE9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17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运营类型格1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失去焦点时:</w:t>
              <w:br/>
              <w:t xml:space="preserve">  用例 1: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车牌号格1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车牌号格1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运行商格1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运行商格1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运营类型格1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运营类型格1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所属区域格1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所属区域格1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所属区域格1 = "芝罘区"</w:t>
              <w:br/>
              <w:t xml:space="preserve">    设置 部件文字 运行商格1 = "运营商test1"</w:t>
              <w:br/>
              <w:t xml:space="preserve">    设置 部件文字 车牌号格1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运营类型格1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车牌号格1 ≠ ""):</w:t>
              <w:br/>
              <w:t xml:space="preserve">    显示/隐藏部件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pStyle w:val="Axure标题2"/>
        <w:keepNext/>
      </w:pPr>
      <w:r>
        <w:br w:type="page"/>
      </w:r>
      <w:r>
        <w:t xml:space="preserve">智能设备报警统计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4695825"/>
            <wp:docPr name="AXU84.png" id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XU84.png"/>
                    <pic:cNvPicPr>
                      <a:picLocks noChangeAspect="1" noChangeArrowheads="1"/>
                    </pic:cNvPicPr>
                  </pic:nvPicPr>
                  <pic:blipFill>
                    <a:blip r:embed="rId_AXURE9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69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月1,</w:t>
              <w:br/>
              <w:t xml:space="preserve">月2,</w:t>
              <w:br/>
              <w:t xml:space="preserve">季1,</w:t>
              <w:br/>
              <w:t xml:space="preserve">季2,</w:t>
              <w:br/>
              <w:t xml:space="preserve">季3,</w:t>
              <w:br/>
              <w:t xml:space="preserve">季4</w:t>
              <w:br/>
              <w:t xml:space="preserve">    显示 日1,</w:t>
              <w:br/>
              <w:t xml:space="preserve">日2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日1,</w:t>
              <w:br/>
              <w:t xml:space="preserve">日2,</w:t>
              <w:br/>
              <w:t xml:space="preserve">季1,</w:t>
              <w:br/>
              <w:t xml:space="preserve">季2,</w:t>
              <w:br/>
              <w:t xml:space="preserve">季3,</w:t>
              <w:br/>
              <w:t xml:space="preserve">季4</w:t>
              <w:br/>
              <w:t xml:space="preserve">    显示 月1,</w:t>
              <w:br/>
              <w:t xml:space="preserve">月2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日1,</w:t>
              <w:br/>
              <w:t xml:space="preserve">日2,</w:t>
              <w:br/>
              <w:t xml:space="preserve">月1,</w:t>
              <w:br/>
              <w:t xml:space="preserve">月2</w:t>
              <w:br/>
              <w:t xml:space="preserve">    显示 季1,</w:t>
              <w:br/>
              <w:t xml:space="preserve">季2,</w:t>
              <w:br/>
              <w:t xml:space="preserve">季3,</w:t>
              <w:br/>
              <w:t xml:space="preserve">季4</w:t>
            </w:r>
          </w:p>
        </w:tc>
      </w:tr>
    </w:tbl>
    <w:p>
      <w:pPr>
        <w:pStyle w:val="Axure标题2"/>
        <w:keepNext/>
      </w:pPr>
      <w:r>
        <w:br w:type="page"/>
      </w:r>
      <w:r>
        <w:t xml:space="preserve">调试设备消息管理</w:t>
      </w:r>
    </w:p>
    <w:p>
      <w:pPr>
        <w:pStyle w:val="Axure标题3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48475" cy="3143250"/>
            <wp:docPr name="AXU85.png" id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XU85.png"/>
                    <pic:cNvPicPr>
                      <a:picLocks noChangeAspect="1" noChangeArrowheads="1"/>
                    </pic:cNvPicPr>
                  </pic:nvPicPr>
                  <pic:blipFill>
                    <a:blip r:embed="rId_AXURE9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标题3"/>
        <w:keepNext/>
      </w:pPr>
      <w:r>
        <w:t xml:space="preserve">部件表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本"/>
            </w:pPr>
            <w:r>
              <w:rPr/>
              <w:t xml:space="preserve">标注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本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车牌号判断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车牌为空</w:t>
              <w:br/>
              <w:t xml:space="preserve"> (Else If 部件文字 不明 = ""):</w:t>
              <w:br/>
              <w:t xml:space="preserve">    设置 部件文字 不明 = "鲁Y123456"</w:t>
              <w:br/>
              <w:t xml:space="preserve">  车辆颜色框判断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车牌颜色默认</w:t>
              <w:br/>
              <w:t xml:space="preserve"> (Else If 选中项值 不明 = "全部"):</w:t>
              <w:br/>
              <w:t xml:space="preserve">    设置 部件文字 不明 = "黄色"</w:t>
              <w:br/>
              <w:t xml:space="preserve">  IC卡号判断</w:t>
              <w:br/>
              <w:t xml:space="preserve"> (If 部件文字 不明 ≠ ""):</w:t>
              <w:br/>
              <w:t xml:space="preserve">    设置 部件文字 不明 = 部件文字 不明</w:t>
              <w:br/>
              <w:t xml:space="preserve">  IC卡号为空</w:t>
              <w:br/>
              <w:t xml:space="preserve"> (Else If 部件文字 不明 = ""):</w:t>
              <w:br/>
              <w:t xml:space="preserve">    设置 部件文字 不明 = "100110"</w:t>
              <w:br/>
              <w:t xml:space="preserve">  经营路线判断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经营路线默认</w:t>
              <w:br/>
              <w:t xml:space="preserve"> (Else If 选中项值 不明 = "全部"):</w:t>
              <w:br/>
              <w:t xml:space="preserve">    设置 部件文字 不明 = "芝罘区-莱山区"</w:t>
              <w:br/>
              <w:t xml:space="preserve">  运营商判断</w:t>
              <w:br/>
              <w:t xml:space="preserve"> (If 选中项值 不明 ≠ "请选择"):</w:t>
              <w:br/>
              <w:t xml:space="preserve">    设置 部件文字 运行商格3 = 选中项值 不明</w:t>
              <w:br/>
              <w:t xml:space="preserve">  运营商默认</w:t>
              <w:br/>
              <w:t xml:space="preserve"> (Else If 选中项值 不明 = "请选择"):</w:t>
              <w:br/>
              <w:t xml:space="preserve">    设置 部件文字 运行商格3 = "运营商test1"</w:t>
              <w:br/>
              <w:t xml:space="preserve">  车辆状态判断</w:t>
              <w:br/>
              <w:t xml:space="preserve"> (If 选中项值 不明 ≠ "请选择"):</w:t>
              <w:br/>
              <w:t xml:space="preserve">    设置 部件文字 不明 = 选中项值 不明</w:t>
              <w:br/>
              <w:t xml:space="preserve">  车辆状态默认</w:t>
              <w:br/>
              <w:t xml:space="preserve"> (Else If 选中项值 不明 = "请选择"):</w:t>
              <w:br/>
              <w:t xml:space="preserve">    设置 部件文字 不明 = "运营中"</w:t>
              <w:br/>
              <w:t xml:space="preserve">  运营类型判断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运营类型默认</w:t>
              <w:br/>
              <w:t xml:space="preserve"> (Else If 选中项值 不明 = "全部"):</w:t>
              <w:br/>
              <w:t xml:space="preserve">    设置 部件文字 不明 = "普通客运"</w:t>
              <w:br/>
              <w:t xml:space="preserve">  终端判断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终端分类默认</w:t>
              <w:br/>
              <w:t xml:space="preserve"> (Else If 选中项值 不明 = "全部"):</w:t>
              <w:br/>
              <w:t xml:space="preserve">    设置 部件文字 不明 = "4G"</w:t>
              <w:br/>
              <w:t xml:space="preserve">  车辆类型</w:t>
              <w:br/>
              <w:t xml:space="preserve"> (If 选中项值 不明 ≠ "全部"):</w:t>
              <w:br/>
              <w:t xml:space="preserve">    设置 部件文字 不明 = 选中项值 不明</w:t>
              <w:br/>
              <w:t xml:space="preserve">  车辆类型默认</w:t>
              <w:br/>
              <w:t xml:space="preserve"> (Else If 选中项值 不明 = "全部"):</w:t>
              <w:br/>
              <w:t xml:space="preserve">    设置 部件文字 不明 = "货车"</w:t>
              <w:br/>
              <w:t xml:space="preserve">  所属区域框</w:t>
              <w:br/>
              <w:t xml:space="preserve"> (If 选中项值 不明 ≠ "全部"):</w:t>
              <w:br/>
              <w:t xml:space="preserve">    设置 部件文字 所属区域格2 = 选中项值 不明</w:t>
              <w:br/>
              <w:t xml:space="preserve">  所属区域默认</w:t>
              <w:br/>
              <w:t xml:space="preserve"> (Else If 选中项值 不明 = "全部"):</w:t>
              <w:br/>
              <w:t xml:space="preserve">    设置 部件文字 所属区域格2 = "芝罘区"</w:t>
              <w:br/>
              <w:t xml:space="preserve">  用例 1</w:t>
              <w:br/>
              <w:t xml:space="preserve"> (If 部件文字 不明 = "" 和 部件文字 不明 = "" 和 选中项值 不明 = "全部" 和 选中项值 不明 = "全部" 和 选中项值 不明 = "请选择" 和 选中项值 不明 = "请选择" 和 选中项值 不明 = "全部" 和 选中项值 不明 = "全部" 和 选中项值 不明 = "全部" 和 选中项值 不明 = "全部"):</w:t>
              <w:br/>
              <w:t xml:space="preserve">    设置 部件文字 所属区域格2 = "芝罘区"</w:t>
              <w:br/>
              <w:t xml:space="preserve">    设置 部件文字 运行商格3 = "运营商test1"</w:t>
              <w:br/>
              <w:t xml:space="preserve">    设置 部件文字 不明 = "鲁Y789456"</w:t>
              <w:br/>
              <w:t xml:space="preserve">    设置 部件文字 不明 = "黄色"</w:t>
              <w:br/>
              <w:t xml:space="preserve">    设置 部件文字 不明 = "货车"</w:t>
              <w:br/>
              <w:t xml:space="preserve">    设置 部件文字 不明 = "7758666"</w:t>
              <w:br/>
              <w:t xml:space="preserve">    设置 部件文字 不明 = "普通客运"</w:t>
              <w:br/>
              <w:t xml:space="preserve">    设置 部件文字 不明 = "4G"</w:t>
              <w:br/>
              <w:t xml:space="preserve">    设置 部件文字 不明 = "芝罘区-莱山区"</w:t>
              <w:br/>
              <w:t xml:space="preserve">    设置 部件文字 不明 = "运营中"</w:t>
              <w:br/>
              <w:t xml:space="preserve">    设置 部件文字 不明 = "高新区"</w:t>
              <w:br/>
              <w:t xml:space="preserve">    设置 部件文字 不明 = "运营商test3"</w:t>
              <w:br/>
              <w:t xml:space="preserve">    设置 部件文字 不明 = "鲁Y934123"</w:t>
              <w:br/>
              <w:t xml:space="preserve">    设置 部件文字 不明 = "蓝色"</w:t>
              <w:br/>
              <w:t xml:space="preserve">    设置 部件文字 不明 = "罐车"</w:t>
              <w:br/>
              <w:t xml:space="preserve">    设置 部件文字 不明 = "5667895"</w:t>
              <w:br/>
              <w:t xml:space="preserve">    设置 部件文字 不明 = "危险货物运输"</w:t>
              <w:br/>
              <w:t xml:space="preserve">    设置 部件文字 不明 = "DSM+ADAS"</w:t>
              <w:br/>
              <w:t xml:space="preserve">    设置 部件文字 不明 = "芝罘区-高新区"</w:t>
              <w:br/>
              <w:t xml:space="preserve">    设置 部件文字 不明 = "停运"</w:t>
              <w:br/>
              <w:t xml:space="preserve">    设置 部件文字 不明 = "莱山区"</w:t>
              <w:br/>
              <w:t xml:space="preserve">    设置 部件文字 不明 = "运营商test4"</w:t>
              <w:br/>
              <w:t xml:space="preserve">    设置 部件文字 不明 = "鲁A369369"</w:t>
              <w:br/>
              <w:t xml:space="preserve">    设置 部件文字 不明 = "黄色"</w:t>
              <w:br/>
              <w:t xml:space="preserve">    设置 部件文字 不明 = "客车"</w:t>
              <w:br/>
              <w:t xml:space="preserve">    设置 部件文字 不明 = "54456564123"</w:t>
              <w:br/>
              <w:t xml:space="preserve">    设置 部件文字 不明 = "班线客运"</w:t>
              <w:br/>
              <w:t xml:space="preserve">    设置 部件文字 不明 = "2G"</w:t>
              <w:br/>
              <w:t xml:space="preserve">    设置 部件文字 不明 = "芝罘区-莱山区"</w:t>
              <w:br/>
              <w:t xml:space="preserve">    设置 部件文字 不明 = "已入网"</w:t>
              <w:br/>
              <w:t xml:space="preserve">    设置 部件文字 不明 = "莱山区"</w:t>
              <w:br/>
              <w:t xml:space="preserve">    设置 部件文字 不明 = "运营商test2"</w:t>
              <w:br/>
              <w:t xml:space="preserve">    设置 部件文字 不明 = "鲁C45820"</w:t>
              <w:br/>
              <w:t xml:space="preserve">    设置 部件文字 不明 = "蓝色"</w:t>
              <w:br/>
              <w:t xml:space="preserve">    设置 部件文字 不明 = "牵引车"</w:t>
              <w:br/>
              <w:t xml:space="preserve">    设置 部件文字 不明 = "23657247"</w:t>
              <w:br/>
              <w:t xml:space="preserve">    设置 部件文字 不明 = "旅游客运"</w:t>
              <w:br/>
              <w:t xml:space="preserve">    设置 部件文字 不明 = "4G"</w:t>
              <w:br/>
              <w:t xml:space="preserve">    设置 部件文字 不明 = "北京-芝罘"</w:t>
              <w:br/>
              <w:t xml:space="preserve">    设置 部件文字 不明 = "运营中"</w:t>
              <w:br/>
              <w:t xml:space="preserve">    显示/隐藏部件</w:t>
              <w:br/>
              <w:t xml:space="preserve">  用例 2</w:t>
              <w:br/>
              <w:t xml:space="preserve"> (Else If 部件文字 不明 ≠ ""):</w:t>
              <w:br/>
              <w:t xml:space="preserve">    显示/隐藏部件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重置:</w:t>
              <w:br/>
              <w:t xml:space="preserve">    设置 部件文字 不明 = "", 且</w:t>
              <w:br/>
              <w:t xml:space="preserve"> 部件文字 不明 = "", 且</w:t>
              <w:br/>
              <w:t xml:space="preserve"> 部件文字 不明 = ""</w:t>
              <w:br/>
              <w:t xml:space="preserve">    显示/隐藏部件</w:t>
              <w:br/>
              <w:t xml:space="preserve">    设置 选中项值 不明 = "全部", 且</w:t>
              <w:br/>
              <w:t xml:space="preserve"> 选中项值 不明 = "全部", 且</w:t>
              <w:br/>
              <w:t xml:space="preserve"> 选中项值 不明 = "请选择", 且</w:t>
              <w:br/>
              <w:t xml:space="preserve"> 选中项值 不明 = "请选择",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"全部", 且</w:t>
              <w:br/>
              <w:t xml:space="preserve"> 选中项值 不明 = "全部"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隐藏 1,</w:t>
              <w:br/>
              <w:t xml:space="preserve">2,</w:t>
              <w:br/>
              <w:t xml:space="preserve">3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删除1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显示 2,</w:t>
              <w:br/>
              <w:t xml:space="preserve">3,</w:t>
              <w:br/>
              <w:t xml:space="preserve">1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正常文本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正常文本"/>
            </w:pPr>
            <w:r>
              <w:rPr/>
              <w:t xml:space="preserve">鼠标单击时:</w:t>
              <w:br/>
              <w:t xml:space="preserve">  用例 1:</w:t>
              <w:br/>
              <w:t xml:space="preserve">    设置 部件文字 所属区域格1 = "", 且</w:t>
              <w:br/>
              <w:t xml:space="preserve"> 部件文字 所属区域格2 = "", 且</w:t>
              <w:br/>
              <w:t xml:space="preserve"> 部件文字 运行商格3 = ""</w:t>
              <w:br/>
              <w:t xml:space="preserve">    隐藏 2,</w:t>
              <w:br/>
              <w:t xml:space="preserve">3,</w:t>
              <w:br/>
              <w:t xml:space="preserve">1</w:t>
            </w:r>
          </w:p>
        </w:tc>
      </w:tr>
    </w:tbl>
    <w:p>
      <w:pPr>
        <w:pStyle w:val="Axure标题3"/>
        <w:keepNext/>
      </w:pPr>
      <w:r>
        <w:t xml:space="preserve">新增_面板</w:t>
      </w:r>
    </w:p>
    <w:p>
      <w:pPr>
        <w:pStyle w:val="Axure标题4"/>
        <w:keepNext/>
      </w:pPr>
      <w:r>
        <w:t xml:space="preserve"/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9"/>
      <w:type w:val="continuous"/>
      <w:footerReference w:type="default" r:id="rId10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C8E" w:rsidRDefault="009C1C8E" w:rsidP="00093BE1">
      <w:pPr>
        <w:spacing w:before="0" w:after="0"/>
      </w:pPr>
      <w:r>
        <w:separator/>
      </w:r>
    </w:p>
  </w:endnote>
  <w:endnote w:type="continuationSeparator" w:id="1">
    <w:p w:rsidR="009C1C8E" w:rsidRDefault="009C1C8E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C8E" w:rsidRDefault="009C1C8E" w:rsidP="00093BE1">
      <w:pPr>
        <w:spacing w:before="0" w:after="0"/>
      </w:pPr>
      <w:r>
        <w:separator/>
      </w:r>
    </w:p>
  </w:footnote>
  <w:footnote w:type="continuationSeparator" w:id="1">
    <w:p w:rsidR="009C1C8E" w:rsidRDefault="009C1C8E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placeholder>
              <w:docPart w:val="1BD92C2CEF954BCF889EA1C2C7E3840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95118F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Specification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标题1">
    <w:name w:val="Axure标题1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标题2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标题3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标题4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图像段落">
    <w:name w:val="AxureImageParagraph"/>
    <w:basedOn w:val="Normal"/>
    <w:rsid w:val="00DF0E9A"/>
    <w:pPr>
      <w:jc w:val="center"/>
    </w:pPr>
  </w:style>
  <w:style w:type="paragraph" w:customStyle="1" w:styleId="Axure隐藏段落">
    <w:name w:val="AxureHiddenParagraph"/>
    <w:basedOn w:val="Normal"/>
    <w:rsid w:val="00DF0E9A"/>
    <w:pPr>
      <w:spacing w:before="0" w:after="0"/>
    </w:pPr>
    <w:rPr>
      <w:sz w:val="2"/>
    </w:rPr>
  </w:style>
  <w:style w:type="paragraph" w:customStyle="1" w:styleId="Axure表格标题文本">
    <w:name w:val="Axure表格标题文本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正常文本">
    <w:name w:val="Axure表格正常文本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endnotes" Target="endnotes.xml" />
  <Relationship Id="rId13" Type="http://schemas.openxmlformats.org/officeDocument/2006/relationships/theme" Target="theme/theme1.xml" />
  <Relationship Id="rId3" Type="http://schemas.openxmlformats.org/officeDocument/2006/relationships/numbering" Target="numbering.xml" />
  <Relationship Id="rId7" Type="http://schemas.openxmlformats.org/officeDocument/2006/relationships/footnotes" Target="footnotes.xml" />
  <Relationship Id="rId12" Type="http://schemas.openxmlformats.org/officeDocument/2006/relationships/glossaryDocument" Target="glossary/document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webSettings" Target="webSettings.xml" />
  <Relationship Id="rId11" Type="http://schemas.openxmlformats.org/officeDocument/2006/relationships/fontTable" Target="fontTable.xml" />
  <Relationship Id="rId5" Type="http://schemas.openxmlformats.org/officeDocument/2006/relationships/settings" Target="settings.xml" />
  <Relationship Id="rId10" Type="http://schemas.openxmlformats.org/officeDocument/2006/relationships/footer" Target="footer1.xml" />
  <Relationship Id="rId4" Type="http://schemas.openxmlformats.org/officeDocument/2006/relationships/styles" Target="styles.xml" />
  <Relationship Id="rId9" Type="http://schemas.openxmlformats.org/officeDocument/2006/relationships/header" Target="header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  <Relationship Id="rId_AXURE40" Type="http://schemas.openxmlformats.org/officeDocument/2006/relationships/image" Target="AXU29.png" />
  <Relationship Id="rId_AXURE41" Type="http://schemas.openxmlformats.org/officeDocument/2006/relationships/image" Target="AXU30.png" />
  <Relationship Id="rId_AXURE42" Type="http://schemas.openxmlformats.org/officeDocument/2006/relationships/image" Target="AXU31.png" />
  <Relationship Id="rId_AXURE43" Type="http://schemas.openxmlformats.org/officeDocument/2006/relationships/image" Target="AXU32.png" />
  <Relationship Id="rId_AXURE44" Type="http://schemas.openxmlformats.org/officeDocument/2006/relationships/image" Target="AXU33.png" />
  <Relationship Id="rId_AXURE45" Type="http://schemas.openxmlformats.org/officeDocument/2006/relationships/image" Target="AXU34.png" />
  <Relationship Id="rId_AXURE46" Type="http://schemas.openxmlformats.org/officeDocument/2006/relationships/image" Target="AXU35.png" />
  <Relationship Id="rId_AXURE47" Type="http://schemas.openxmlformats.org/officeDocument/2006/relationships/image" Target="AXU36.png" />
  <Relationship Id="rId_AXURE48" Type="http://schemas.openxmlformats.org/officeDocument/2006/relationships/image" Target="AXU37.png" />
  <Relationship Id="rId_AXURE49" Type="http://schemas.openxmlformats.org/officeDocument/2006/relationships/image" Target="AXU38.png" />
  <Relationship Id="rId_AXURE50" Type="http://schemas.openxmlformats.org/officeDocument/2006/relationships/image" Target="AXU39.png" />
  <Relationship Id="rId_AXURE51" Type="http://schemas.openxmlformats.org/officeDocument/2006/relationships/image" Target="AXU40.png" />
  <Relationship Id="rId_AXURE52" Type="http://schemas.openxmlformats.org/officeDocument/2006/relationships/image" Target="AXU41.png" />
  <Relationship Id="rId_AXURE53" Type="http://schemas.openxmlformats.org/officeDocument/2006/relationships/image" Target="AXU42.png" />
  <Relationship Id="rId_AXURE54" Type="http://schemas.openxmlformats.org/officeDocument/2006/relationships/image" Target="AXU43.png" />
  <Relationship Id="rId_AXURE55" Type="http://schemas.openxmlformats.org/officeDocument/2006/relationships/image" Target="AXU44.png" />
  <Relationship Id="rId_AXURE56" Type="http://schemas.openxmlformats.org/officeDocument/2006/relationships/image" Target="AXU45.png" />
  <Relationship Id="rId_AXURE57" Type="http://schemas.openxmlformats.org/officeDocument/2006/relationships/image" Target="AXU46.png" />
  <Relationship Id="rId_AXURE58" Type="http://schemas.openxmlformats.org/officeDocument/2006/relationships/image" Target="AXU47.png" />
  <Relationship Id="rId_AXURE59" Type="http://schemas.openxmlformats.org/officeDocument/2006/relationships/image" Target="AXU48.png" />
  <Relationship Id="rId_AXURE60" Type="http://schemas.openxmlformats.org/officeDocument/2006/relationships/image" Target="AXU49.png" />
  <Relationship Id="rId_AXURE61" Type="http://schemas.openxmlformats.org/officeDocument/2006/relationships/image" Target="AXU50.png" />
  <Relationship Id="rId_AXURE62" Type="http://schemas.openxmlformats.org/officeDocument/2006/relationships/image" Target="AXU51.png" />
  <Relationship Id="rId_AXURE63" Type="http://schemas.openxmlformats.org/officeDocument/2006/relationships/image" Target="AXU52.png" />
  <Relationship Id="rId_AXURE64" Type="http://schemas.openxmlformats.org/officeDocument/2006/relationships/image" Target="AXU53.png" />
  <Relationship Id="rId_AXURE65" Type="http://schemas.openxmlformats.org/officeDocument/2006/relationships/image" Target="AXU54.png" />
  <Relationship Id="rId_AXURE66" Type="http://schemas.openxmlformats.org/officeDocument/2006/relationships/image" Target="AXU55.png" />
  <Relationship Id="rId_AXURE67" Type="http://schemas.openxmlformats.org/officeDocument/2006/relationships/image" Target="AXU56.png" />
  <Relationship Id="rId_AXURE68" Type="http://schemas.openxmlformats.org/officeDocument/2006/relationships/image" Target="AXU57.png" />
  <Relationship Id="rId_AXURE69" Type="http://schemas.openxmlformats.org/officeDocument/2006/relationships/image" Target="AXU58.png" />
  <Relationship Id="rId_AXURE70" Type="http://schemas.openxmlformats.org/officeDocument/2006/relationships/image" Target="AXU59.png" />
  <Relationship Id="rId_AXURE71" Type="http://schemas.openxmlformats.org/officeDocument/2006/relationships/image" Target="AXU60.png" />
  <Relationship Id="rId_AXURE72" Type="http://schemas.openxmlformats.org/officeDocument/2006/relationships/image" Target="AXU61.png" />
  <Relationship Id="rId_AXURE73" Type="http://schemas.openxmlformats.org/officeDocument/2006/relationships/image" Target="AXU62.png" />
  <Relationship Id="rId_AXURE74" Type="http://schemas.openxmlformats.org/officeDocument/2006/relationships/image" Target="AXU63.png" />
  <Relationship Id="rId_AXURE75" Type="http://schemas.openxmlformats.org/officeDocument/2006/relationships/image" Target="AXU64.png" />
  <Relationship Id="rId_AXURE76" Type="http://schemas.openxmlformats.org/officeDocument/2006/relationships/image" Target="AXU65.png" />
  <Relationship Id="rId_AXURE77" Type="http://schemas.openxmlformats.org/officeDocument/2006/relationships/image" Target="AXU66.png" />
  <Relationship Id="rId_AXURE78" Type="http://schemas.openxmlformats.org/officeDocument/2006/relationships/image" Target="AXU67.png" />
  <Relationship Id="rId_AXURE79" Type="http://schemas.openxmlformats.org/officeDocument/2006/relationships/image" Target="AXU68.png" />
  <Relationship Id="rId_AXURE80" Type="http://schemas.openxmlformats.org/officeDocument/2006/relationships/image" Target="AXU69.png" />
  <Relationship Id="rId_AXURE81" Type="http://schemas.openxmlformats.org/officeDocument/2006/relationships/image" Target="AXU70.png" />
  <Relationship Id="rId_AXURE82" Type="http://schemas.openxmlformats.org/officeDocument/2006/relationships/image" Target="AXU71.png" />
  <Relationship Id="rId_AXURE83" Type="http://schemas.openxmlformats.org/officeDocument/2006/relationships/image" Target="AXU72.png" />
  <Relationship Id="rId_AXURE84" Type="http://schemas.openxmlformats.org/officeDocument/2006/relationships/image" Target="AXU73.png" />
  <Relationship Id="rId_AXURE85" Type="http://schemas.openxmlformats.org/officeDocument/2006/relationships/image" Target="AXU74.png" />
  <Relationship Id="rId_AXURE86" Type="http://schemas.openxmlformats.org/officeDocument/2006/relationships/image" Target="AXU75.png" />
  <Relationship Id="rId_AXURE87" Type="http://schemas.openxmlformats.org/officeDocument/2006/relationships/image" Target="AXU76.png" />
  <Relationship Id="rId_AXURE88" Type="http://schemas.openxmlformats.org/officeDocument/2006/relationships/image" Target="AXU77.png" />
  <Relationship Id="rId_AXURE89" Type="http://schemas.openxmlformats.org/officeDocument/2006/relationships/image" Target="AXU78.png" />
  <Relationship Id="rId_AXURE90" Type="http://schemas.openxmlformats.org/officeDocument/2006/relationships/image" Target="AXU79.png" />
  <Relationship Id="rId_AXURE91" Type="http://schemas.openxmlformats.org/officeDocument/2006/relationships/image" Target="AXU80.png" />
  <Relationship Id="rId_AXURE92" Type="http://schemas.openxmlformats.org/officeDocument/2006/relationships/image" Target="AXU81.png" />
  <Relationship Id="rId_AXURE93" Type="http://schemas.openxmlformats.org/officeDocument/2006/relationships/image" Target="AXU82.png" />
  <Relationship Id="rId_AXURE94" Type="http://schemas.openxmlformats.org/officeDocument/2006/relationships/image" Target="AXU83.png" />
  <Relationship Id="rId_AXURE95" Type="http://schemas.openxmlformats.org/officeDocument/2006/relationships/image" Target="AXU84.png" />
  <Relationship Id="rId_AXURE96" Type="http://schemas.openxmlformats.org/officeDocument/2006/relationships/image" Target="AXU85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90FD3A9714F4A5CA001A4488C73E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1B450-165C-44FC-B5A9-57E62875B6AD}"/>
      </w:docPartPr>
      <w:docPartBody>
        <w:p w:rsidR="00EF7266" w:rsidRDefault="00EF7266" w:rsidP="00EF7266">
          <w:pPr>
            <w:pStyle w:val="890FD3A9714F4A5CA001A4488C73EB1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D3071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AD5CCC-5ADE-4895-849F-819725A1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Specification</dc:title>
  <dc:creator>[Your Name]</dc:creator>
  <cp:lastModifiedBy>Victor Hsu</cp:lastModifiedBy>
  <cp:revision>2</cp:revision>
  <cp:lastPrinted>2010-09-03T00:33:00Z</cp:lastPrinted>
  <dcterms:created xsi:type="dcterms:W3CDTF">2010-09-03T21:47:00Z</dcterms:created>
  <dcterms:modified xsi:type="dcterms:W3CDTF">2010-09-03T21:47:00Z</dcterms:modified>
</cp:coreProperties>
</file>